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551ED6" w14:textId="77777777" w:rsidR="00DE4103" w:rsidRDefault="00DE4103" w:rsidP="00C8586D">
      <w:pPr>
        <w:jc w:val="center"/>
        <w:rPr>
          <w:rFonts w:cs="Arial"/>
        </w:rPr>
      </w:pPr>
      <w:bookmarkStart w:id="0" w:name="_Hlk41935730"/>
      <w:bookmarkEnd w:id="0"/>
    </w:p>
    <w:p w14:paraId="3EB582C4" w14:textId="77777777" w:rsidR="00DE4103" w:rsidRDefault="00DE4103" w:rsidP="00C8586D">
      <w:pPr>
        <w:jc w:val="center"/>
        <w:rPr>
          <w:rFonts w:cs="Arial"/>
        </w:rPr>
      </w:pPr>
    </w:p>
    <w:p w14:paraId="776F94A6" w14:textId="77777777" w:rsidR="00DE4103" w:rsidRDefault="00DE4103" w:rsidP="00C8586D">
      <w:pPr>
        <w:jc w:val="center"/>
        <w:rPr>
          <w:rFonts w:cs="Arial"/>
        </w:rPr>
      </w:pPr>
    </w:p>
    <w:p w14:paraId="14D4B068" w14:textId="5466664E" w:rsidR="00A379BB" w:rsidRPr="00066113" w:rsidRDefault="00A379BB" w:rsidP="00C8586D">
      <w:pPr>
        <w:jc w:val="center"/>
        <w:rPr>
          <w:rFonts w:cs="Arial"/>
          <w:b/>
          <w:bCs/>
        </w:rPr>
      </w:pPr>
      <w:r w:rsidRPr="00066113">
        <w:rPr>
          <w:rFonts w:cs="Arial"/>
          <w:b/>
          <w:bCs/>
        </w:rPr>
        <w:t>BANDTEC – DIGITAL SCHOOL</w:t>
      </w:r>
    </w:p>
    <w:p w14:paraId="3E804F36" w14:textId="77777777" w:rsidR="00A379BB" w:rsidRPr="00066113" w:rsidRDefault="00A379BB" w:rsidP="00C8586D">
      <w:pPr>
        <w:jc w:val="center"/>
        <w:rPr>
          <w:rFonts w:cs="Arial"/>
          <w:b/>
          <w:bCs/>
        </w:rPr>
      </w:pPr>
    </w:p>
    <w:p w14:paraId="5B6BA4C1" w14:textId="77777777" w:rsidR="00A379BB" w:rsidRPr="00066113" w:rsidRDefault="00A379BB" w:rsidP="00C8586D">
      <w:pPr>
        <w:jc w:val="center"/>
        <w:rPr>
          <w:rFonts w:cs="Arial"/>
          <w:b/>
          <w:bCs/>
        </w:rPr>
      </w:pPr>
      <w:r w:rsidRPr="00066113">
        <w:rPr>
          <w:rFonts w:cs="Arial"/>
          <w:b/>
          <w:bCs/>
        </w:rPr>
        <w:t>CURSO</w:t>
      </w:r>
      <w:r w:rsidR="0060123F" w:rsidRPr="00066113">
        <w:rPr>
          <w:rFonts w:cs="Arial"/>
          <w:b/>
          <w:bCs/>
        </w:rPr>
        <w:t xml:space="preserve"> DE TECNOLOGIA EM ANÁLISE E DESENVOLVIMENTO DE SISTEMAS</w:t>
      </w:r>
    </w:p>
    <w:p w14:paraId="4B9C6DA8" w14:textId="1EF1E6F2" w:rsidR="00A379BB" w:rsidRDefault="00A379BB" w:rsidP="00C8586D">
      <w:pPr>
        <w:pStyle w:val="NormalGrande"/>
      </w:pPr>
    </w:p>
    <w:p w14:paraId="413582C4" w14:textId="3CE68387" w:rsidR="00066113" w:rsidRDefault="00066113" w:rsidP="00C8586D">
      <w:pPr>
        <w:pStyle w:val="NormalGrande"/>
      </w:pPr>
    </w:p>
    <w:p w14:paraId="7250A237" w14:textId="77777777" w:rsidR="00066113" w:rsidRDefault="00066113" w:rsidP="00C8586D">
      <w:pPr>
        <w:pStyle w:val="NormalGrande"/>
      </w:pPr>
    </w:p>
    <w:p w14:paraId="4B27B54D" w14:textId="77777777" w:rsidR="00A379BB" w:rsidRDefault="00A379BB" w:rsidP="00C8586D">
      <w:pPr>
        <w:pStyle w:val="NormalGrande"/>
      </w:pPr>
    </w:p>
    <w:p w14:paraId="272934BF" w14:textId="78E10C33" w:rsidR="55D1DB61" w:rsidRDefault="009B22ED" w:rsidP="00C8586D">
      <w:pPr>
        <w:pStyle w:val="NormalGrande"/>
      </w:pPr>
      <w:r>
        <w:t>ALEX BUARQUE DA SILVA GUSMÃO</w:t>
      </w:r>
    </w:p>
    <w:p w14:paraId="06202E31" w14:textId="5E21AE69" w:rsidR="55D1DB61" w:rsidRDefault="55D1DB61" w:rsidP="00C8586D">
      <w:pPr>
        <w:pStyle w:val="NormalGrande"/>
      </w:pPr>
      <w:r>
        <w:t>Fernanda esteves</w:t>
      </w:r>
    </w:p>
    <w:p w14:paraId="44F00662" w14:textId="485582D2" w:rsidR="55D1DB61" w:rsidRDefault="009B22ED" w:rsidP="00C8586D">
      <w:pPr>
        <w:pStyle w:val="NormalGrande"/>
      </w:pPr>
      <w:r>
        <w:t>JOÃO PEDRO DA SILVA SOARES</w:t>
      </w:r>
    </w:p>
    <w:p w14:paraId="138885FD" w14:textId="5A9004C0" w:rsidR="00DE4103" w:rsidRDefault="00DE4103" w:rsidP="00DE4103">
      <w:pPr>
        <w:pStyle w:val="NormalGrande"/>
      </w:pPr>
      <w:r>
        <w:t>LAIS SILVA</w:t>
      </w:r>
    </w:p>
    <w:p w14:paraId="63D91755" w14:textId="0DE5EE35" w:rsidR="55D1DB61" w:rsidRDefault="009B22ED" w:rsidP="00C8586D">
      <w:pPr>
        <w:pStyle w:val="NormalGrande"/>
      </w:pPr>
      <w:r>
        <w:t>RAISSA ARANTES DOMINGOS</w:t>
      </w:r>
    </w:p>
    <w:p w14:paraId="5C328A3C" w14:textId="5C34AB09" w:rsidR="55D1DB61" w:rsidRDefault="55D1DB61" w:rsidP="00C8586D">
      <w:pPr>
        <w:pStyle w:val="NormalGrande"/>
      </w:pPr>
      <w:r>
        <w:t>Vitor leornado gonçalves de oliveira silva</w:t>
      </w:r>
    </w:p>
    <w:p w14:paraId="5CC22666" w14:textId="4ED053AA" w:rsidR="55D1DB61" w:rsidRDefault="55D1DB61" w:rsidP="00C8586D">
      <w:pPr>
        <w:pStyle w:val="NormalGrande"/>
      </w:pPr>
    </w:p>
    <w:p w14:paraId="35493970" w14:textId="7234503B" w:rsidR="00370E34" w:rsidRPr="004C56C6" w:rsidRDefault="00370E34" w:rsidP="00C8586D">
      <w:pPr>
        <w:pStyle w:val="NormalGrande"/>
      </w:pPr>
    </w:p>
    <w:p w14:paraId="7B6BE096" w14:textId="77777777" w:rsidR="00370E34" w:rsidRPr="004C56C6" w:rsidRDefault="00370E34" w:rsidP="00066113">
      <w:pPr>
        <w:pStyle w:val="NormalGrande"/>
        <w:jc w:val="both"/>
      </w:pPr>
    </w:p>
    <w:p w14:paraId="7493C257" w14:textId="77777777" w:rsidR="00370E34" w:rsidRPr="004C56C6" w:rsidRDefault="00370E34" w:rsidP="00C8586D">
      <w:pPr>
        <w:pStyle w:val="NormalGrande"/>
      </w:pPr>
    </w:p>
    <w:p w14:paraId="63937A84" w14:textId="77777777" w:rsidR="00370E34" w:rsidRPr="004C56C6" w:rsidRDefault="00370E34" w:rsidP="00C8586D">
      <w:pPr>
        <w:pStyle w:val="NormalGrande"/>
      </w:pPr>
    </w:p>
    <w:p w14:paraId="2BCFFDFC" w14:textId="77777777" w:rsidR="00370E34" w:rsidRPr="004C56C6" w:rsidRDefault="00370E34" w:rsidP="00C8586D">
      <w:pPr>
        <w:pStyle w:val="NormalGrande"/>
      </w:pPr>
    </w:p>
    <w:p w14:paraId="1559CC81" w14:textId="1EB2BCD2" w:rsidR="009B22ED" w:rsidRPr="009B22ED" w:rsidRDefault="009B22ED" w:rsidP="009B22ED">
      <w:pPr>
        <w:pStyle w:val="NormalGrande"/>
      </w:pPr>
      <w:r w:rsidRPr="009B22ED">
        <w:rPr>
          <w:bCs/>
        </w:rPr>
        <w:t>Automatização e gerenciamento do</w:t>
      </w:r>
      <w:r>
        <w:t xml:space="preserve"> </w:t>
      </w:r>
      <w:r w:rsidRPr="009B22ED">
        <w:rPr>
          <w:bCs/>
        </w:rPr>
        <w:t>transporte urbano</w:t>
      </w:r>
    </w:p>
    <w:p w14:paraId="5C8F3224" w14:textId="77777777" w:rsidR="00370E34" w:rsidRPr="004C56C6" w:rsidRDefault="00370E34" w:rsidP="00C8586D">
      <w:pPr>
        <w:pStyle w:val="NormalGrande"/>
      </w:pPr>
    </w:p>
    <w:p w14:paraId="7C836E9C" w14:textId="77777777" w:rsidR="00D122FD" w:rsidRPr="000C0409" w:rsidRDefault="00D122FD" w:rsidP="00C8586D">
      <w:pPr>
        <w:pStyle w:val="Capa-Grauacadmico"/>
        <w:spacing w:line="360" w:lineRule="auto"/>
        <w:ind w:left="5711" w:hanging="1175"/>
      </w:pPr>
    </w:p>
    <w:p w14:paraId="59374737" w14:textId="77777777" w:rsidR="00370E34" w:rsidRPr="004C56C6" w:rsidRDefault="00370E34" w:rsidP="00C8586D">
      <w:pPr>
        <w:pStyle w:val="NormalGrande"/>
      </w:pPr>
    </w:p>
    <w:p w14:paraId="38B3DC3A" w14:textId="77777777" w:rsidR="00370E34" w:rsidRPr="004C56C6" w:rsidRDefault="00370E34" w:rsidP="00C8586D">
      <w:pPr>
        <w:pStyle w:val="NormalGrande"/>
      </w:pPr>
    </w:p>
    <w:p w14:paraId="67146F57" w14:textId="77777777" w:rsidR="00370E34" w:rsidRPr="004C56C6" w:rsidRDefault="00370E34" w:rsidP="00C8586D">
      <w:pPr>
        <w:pStyle w:val="NormalGrande"/>
      </w:pPr>
    </w:p>
    <w:p w14:paraId="242D7012" w14:textId="77777777" w:rsidR="00A379BB" w:rsidRPr="004C56C6" w:rsidRDefault="00A379BB" w:rsidP="00C8586D">
      <w:pPr>
        <w:pStyle w:val="NormalGrande"/>
      </w:pPr>
    </w:p>
    <w:p w14:paraId="471688E6" w14:textId="69F673B9" w:rsidR="55D1DB61" w:rsidRDefault="55D1DB61" w:rsidP="00C8586D">
      <w:pPr>
        <w:pStyle w:val="NormalGrande"/>
      </w:pPr>
    </w:p>
    <w:p w14:paraId="7E311BC8" w14:textId="77777777" w:rsidR="00370E34" w:rsidRPr="004C56C6" w:rsidRDefault="00A379BB" w:rsidP="00C8586D">
      <w:pPr>
        <w:pStyle w:val="NormalGrande"/>
      </w:pPr>
      <w:r>
        <w:t>SÃO PAULO</w:t>
      </w:r>
    </w:p>
    <w:p w14:paraId="3D03BF2B" w14:textId="7B5B9066" w:rsidR="00370E34" w:rsidRDefault="00A379BB" w:rsidP="00C8586D">
      <w:pPr>
        <w:pStyle w:val="NormalGrande"/>
      </w:pPr>
      <w:r>
        <w:t>20</w:t>
      </w:r>
      <w:r w:rsidR="009B22ED">
        <w:t>20</w:t>
      </w:r>
    </w:p>
    <w:p w14:paraId="02BF8807" w14:textId="77777777" w:rsidR="009B22ED" w:rsidRDefault="009B22ED" w:rsidP="00C8586D">
      <w:pPr>
        <w:pStyle w:val="NormalGrande"/>
      </w:pPr>
    </w:p>
    <w:sdt>
      <w:sdtPr>
        <w:id w:val="-933976644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4"/>
          <w:lang w:eastAsia="en-US"/>
        </w:rPr>
      </w:sdtEndPr>
      <w:sdtContent>
        <w:p w14:paraId="0923E380" w14:textId="4707F5F0" w:rsidR="00F93E9A" w:rsidRDefault="00F93E9A">
          <w:pPr>
            <w:pStyle w:val="CabealhodoSumrio"/>
          </w:pPr>
          <w:r>
            <w:t>Sumário</w:t>
          </w:r>
        </w:p>
        <w:p w14:paraId="1772CE95" w14:textId="77777777" w:rsidR="00F93E9A" w:rsidRPr="00F93E9A" w:rsidRDefault="00F93E9A" w:rsidP="00F93E9A">
          <w:pPr>
            <w:rPr>
              <w:lang w:eastAsia="pt-BR"/>
            </w:rPr>
          </w:pPr>
        </w:p>
        <w:p w14:paraId="4C6A4995" w14:textId="63CA45A6" w:rsidR="00793C3F" w:rsidRDefault="00F93E9A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95423" w:history="1">
            <w:r w:rsidR="00793C3F" w:rsidRPr="004F790C">
              <w:rPr>
                <w:rStyle w:val="Hyperlink"/>
              </w:rPr>
              <w:t>1</w:t>
            </w:r>
            <w:r w:rsidR="00793C3F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793C3F" w:rsidRPr="004F790C">
              <w:rPr>
                <w:rStyle w:val="Hyperlink"/>
              </w:rPr>
              <w:t>PRIMEIRA SPRINT</w:t>
            </w:r>
            <w:r w:rsidR="00793C3F">
              <w:rPr>
                <w:webHidden/>
              </w:rPr>
              <w:tab/>
            </w:r>
            <w:r w:rsidR="00793C3F">
              <w:rPr>
                <w:webHidden/>
              </w:rPr>
              <w:fldChar w:fldCharType="begin"/>
            </w:r>
            <w:r w:rsidR="00793C3F">
              <w:rPr>
                <w:webHidden/>
              </w:rPr>
              <w:instrText xml:space="preserve"> PAGEREF _Toc44095423 \h </w:instrText>
            </w:r>
            <w:r w:rsidR="00793C3F">
              <w:rPr>
                <w:webHidden/>
              </w:rPr>
            </w:r>
            <w:r w:rsidR="00793C3F">
              <w:rPr>
                <w:webHidden/>
              </w:rPr>
              <w:fldChar w:fldCharType="separate"/>
            </w:r>
            <w:r w:rsidR="00793C3F">
              <w:rPr>
                <w:webHidden/>
              </w:rPr>
              <w:t>4</w:t>
            </w:r>
            <w:r w:rsidR="00793C3F">
              <w:rPr>
                <w:webHidden/>
              </w:rPr>
              <w:fldChar w:fldCharType="end"/>
            </w:r>
          </w:hyperlink>
        </w:p>
        <w:p w14:paraId="2495B1FF" w14:textId="21967914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24" w:history="1">
            <w:r w:rsidRPr="004F790C">
              <w:rPr>
                <w:rStyle w:val="Hyperlink"/>
                <w:noProof/>
                <w:snapToGrid w:val="0"/>
                <w:w w:val="0"/>
              </w:rPr>
              <w:t>1.1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4773" w14:textId="7750F15D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25" w:history="1">
            <w:r w:rsidRPr="004F790C">
              <w:rPr>
                <w:rStyle w:val="Hyperlink"/>
                <w:noProof/>
                <w:snapToGrid w:val="0"/>
                <w:w w:val="0"/>
              </w:rPr>
              <w:t>1.2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C903" w14:textId="5052F8DD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26" w:history="1">
            <w:r w:rsidRPr="004F790C">
              <w:rPr>
                <w:rStyle w:val="Hyperlink"/>
                <w:noProof/>
                <w:snapToGrid w:val="0"/>
                <w:w w:val="0"/>
              </w:rPr>
              <w:t>1.3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objetivo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67CE" w14:textId="75464C6F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27" w:history="1">
            <w:r w:rsidRPr="004F790C">
              <w:rPr>
                <w:rStyle w:val="Hyperlink"/>
                <w:noProof/>
                <w:snapToGrid w:val="0"/>
                <w:w w:val="0"/>
              </w:rPr>
              <w:t>1.4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PRODUCT BACKLOG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435E" w14:textId="3873FAE3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28" w:history="1">
            <w:r w:rsidRPr="004F790C">
              <w:rPr>
                <w:rStyle w:val="Hyperlink"/>
                <w:noProof/>
                <w:snapToGrid w:val="0"/>
                <w:w w:val="0"/>
              </w:rPr>
              <w:t>1.5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5EF8" w14:textId="55DD5A18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29" w:history="1">
            <w:r w:rsidRPr="004F790C">
              <w:rPr>
                <w:rStyle w:val="Hyperlink"/>
                <w:noProof/>
                <w:snapToGrid w:val="0"/>
                <w:w w:val="0"/>
              </w:rPr>
              <w:t>1.6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desenho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0046" w14:textId="1B2284D0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0" w:history="1">
            <w:r w:rsidRPr="004F790C">
              <w:rPr>
                <w:rStyle w:val="Hyperlink"/>
                <w:noProof/>
                <w:snapToGrid w:val="0"/>
                <w:w w:val="0"/>
              </w:rPr>
              <w:t>1.7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4F67" w14:textId="355157D0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1" w:history="1">
            <w:r w:rsidRPr="004F790C">
              <w:rPr>
                <w:rStyle w:val="Hyperlink"/>
                <w:noProof/>
                <w:snapToGrid w:val="0"/>
                <w:w w:val="0"/>
              </w:rPr>
              <w:t>1.8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implementação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F151" w14:textId="6EE62932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2" w:history="1">
            <w:r w:rsidRPr="004F790C">
              <w:rPr>
                <w:rStyle w:val="Hyperlink"/>
                <w:noProof/>
                <w:snapToGrid w:val="0"/>
                <w:w w:val="0"/>
              </w:rPr>
              <w:t>1.9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Pesquisas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69488" w14:textId="20FEF2AD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3" w:history="1">
            <w:r w:rsidRPr="004F790C">
              <w:rPr>
                <w:rStyle w:val="Hyperlink"/>
                <w:noProof/>
                <w:snapToGrid w:val="0"/>
                <w:w w:val="0"/>
              </w:rPr>
              <w:t>1.10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Jornada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CF2A9" w14:textId="56C9455F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4" w:history="1">
            <w:r w:rsidRPr="004F790C">
              <w:rPr>
                <w:rStyle w:val="Hyperlink"/>
                <w:noProof/>
                <w:snapToGrid w:val="0"/>
                <w:w w:val="0"/>
              </w:rPr>
              <w:t>1.11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PROTO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FB49" w14:textId="3D9815BE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5" w:history="1">
            <w:r w:rsidRPr="004F790C">
              <w:rPr>
                <w:rStyle w:val="Hyperlink"/>
                <w:noProof/>
                <w:snapToGrid w:val="0"/>
                <w:w w:val="0"/>
              </w:rPr>
              <w:t>1.12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FAB5" w14:textId="2642EE6D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6" w:history="1">
            <w:r w:rsidRPr="004F790C">
              <w:rPr>
                <w:rStyle w:val="Hyperlink"/>
                <w:noProof/>
                <w:snapToGrid w:val="0"/>
                <w:w w:val="0"/>
              </w:rPr>
              <w:t>1.13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MOCKUP DE DE BAIXA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CDC4" w14:textId="64C06ADA" w:rsidR="00793C3F" w:rsidRDefault="00793C3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44095437" w:history="1">
            <w:r w:rsidRPr="004F790C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</w:rPr>
              <w:t>segunda sprint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_Toc44095437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A65B424" w14:textId="44F58CFA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8" w:history="1">
            <w:r w:rsidRPr="004F790C">
              <w:rPr>
                <w:rStyle w:val="Hyperlink"/>
                <w:noProof/>
                <w:snapToGrid w:val="0"/>
                <w:w w:val="0"/>
              </w:rPr>
              <w:t>2.1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lEIAUTE DE ARQUIVO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C9E0D" w14:textId="70DA66EF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39" w:history="1">
            <w:r w:rsidRPr="004F790C">
              <w:rPr>
                <w:rStyle w:val="Hyperlink"/>
                <w:noProof/>
                <w:snapToGrid w:val="0"/>
                <w:w w:val="0"/>
              </w:rPr>
              <w:t>2.2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mockups de alta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80B74" w14:textId="56548F6C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0" w:history="1">
            <w:r w:rsidRPr="004F790C">
              <w:rPr>
                <w:rStyle w:val="Hyperlink"/>
                <w:noProof/>
                <w:snapToGrid w:val="0"/>
                <w:w w:val="0"/>
              </w:rPr>
              <w:t>2.3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planilha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C137E" w14:textId="22E59932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1" w:history="1">
            <w:r w:rsidRPr="004F790C">
              <w:rPr>
                <w:rStyle w:val="Hyperlink"/>
                <w:noProof/>
                <w:snapToGrid w:val="0"/>
                <w:w w:val="0"/>
              </w:rPr>
              <w:t>2.4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A502" w14:textId="1EF853AD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2" w:history="1">
            <w:r w:rsidRPr="004F790C">
              <w:rPr>
                <w:rStyle w:val="Hyperlink"/>
                <w:noProof/>
                <w:snapToGrid w:val="0"/>
                <w:w w:val="0"/>
              </w:rPr>
              <w:t>2.5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3A11" w14:textId="1E158FDB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3" w:history="1">
            <w:r w:rsidRPr="004F790C">
              <w:rPr>
                <w:rStyle w:val="Hyperlink"/>
                <w:noProof/>
                <w:snapToGrid w:val="0"/>
                <w:w w:val="0"/>
              </w:rPr>
              <w:t>2.6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F9BC1" w14:textId="56B03363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4" w:history="1">
            <w:r w:rsidRPr="004F790C">
              <w:rPr>
                <w:rStyle w:val="Hyperlink"/>
                <w:noProof/>
                <w:snapToGrid w:val="0"/>
                <w:w w:val="0"/>
              </w:rPr>
              <w:t>2.7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padrão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2570" w14:textId="36F8D2B5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5" w:history="1">
            <w:r w:rsidRPr="004F790C">
              <w:rPr>
                <w:rStyle w:val="Hyperlink"/>
                <w:noProof/>
                <w:snapToGrid w:val="0"/>
                <w:w w:val="0"/>
              </w:rPr>
              <w:t>2.8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Arduíno e RFDI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09DB" w14:textId="103AA036" w:rsidR="00793C3F" w:rsidRDefault="00793C3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44095446" w:history="1">
            <w:r w:rsidRPr="004F790C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</w:rPr>
              <w:t>terceira sprint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_Toc44095446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90B2465" w14:textId="0A8A77B9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7" w:history="1">
            <w:r w:rsidRPr="004F790C">
              <w:rPr>
                <w:rStyle w:val="Hyperlink"/>
                <w:noProof/>
                <w:snapToGrid w:val="0"/>
                <w:w w:val="0"/>
              </w:rPr>
              <w:t>3.1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microserviços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310D" w14:textId="073B53CC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8" w:history="1">
            <w:r w:rsidRPr="004F790C">
              <w:rPr>
                <w:rStyle w:val="Hyperlink"/>
                <w:noProof/>
                <w:snapToGrid w:val="0"/>
                <w:w w:val="0"/>
              </w:rPr>
              <w:t>3.2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implementação da exportação e importação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8B07" w14:textId="4FD0B81C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49" w:history="1">
            <w:r w:rsidRPr="004F790C">
              <w:rPr>
                <w:rStyle w:val="Hyperlink"/>
                <w:noProof/>
                <w:snapToGrid w:val="0"/>
                <w:w w:val="0"/>
              </w:rPr>
              <w:t>3.3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testes Automatizados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5414" w14:textId="33F07C49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50" w:history="1">
            <w:r w:rsidRPr="004F790C">
              <w:rPr>
                <w:rStyle w:val="Hyperlink"/>
                <w:noProof/>
                <w:snapToGrid w:val="0"/>
                <w:w w:val="0"/>
              </w:rPr>
              <w:t>3.4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Motion – Video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3027" w14:textId="662BF994" w:rsidR="00793C3F" w:rsidRDefault="00793C3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44095451" w:history="1">
            <w:r w:rsidRPr="004F790C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_Toc44095451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F81F414" w14:textId="03C9222F" w:rsidR="00793C3F" w:rsidRDefault="00793C3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44095452" w:history="1">
            <w:r w:rsidRPr="004F790C">
              <w:rPr>
                <w:rStyle w:val="Hyperlink"/>
                <w:noProof/>
                <w:snapToGrid w:val="0"/>
                <w:w w:val="0"/>
              </w:rPr>
              <w:t>4.1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F790C">
              <w:rPr>
                <w:rStyle w:val="Hyperlink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_Toc44095452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B3DE0" w14:textId="5631182D" w:rsidR="009B5478" w:rsidRPr="00793C3F" w:rsidRDefault="00F93E9A" w:rsidP="00793C3F">
          <w:r>
            <w:rPr>
              <w:b/>
              <w:bCs/>
            </w:rPr>
            <w:fldChar w:fldCharType="end"/>
          </w:r>
        </w:p>
      </w:sdtContent>
    </w:sdt>
    <w:p w14:paraId="771C9D97" w14:textId="2CF0CE09" w:rsidR="00370E34" w:rsidRDefault="009B5478" w:rsidP="009B22ED">
      <w:pPr>
        <w:pStyle w:val="Ttulo1"/>
        <w:numPr>
          <w:ilvl w:val="0"/>
          <w:numId w:val="0"/>
        </w:numPr>
        <w:ind w:left="432" w:hanging="432"/>
      </w:pPr>
      <w:bookmarkStart w:id="1" w:name="_Toc512519587"/>
      <w:bookmarkStart w:id="2" w:name="_Toc512519588"/>
      <w:bookmarkStart w:id="3" w:name="_Toc44095423"/>
      <w:r>
        <w:lastRenderedPageBreak/>
        <w:t>1</w:t>
      </w:r>
      <w:r>
        <w:tab/>
      </w:r>
      <w:bookmarkEnd w:id="1"/>
      <w:bookmarkEnd w:id="2"/>
      <w:r w:rsidR="009B22ED">
        <w:t>PRIMEIRA SPRINT</w:t>
      </w:r>
      <w:bookmarkEnd w:id="3"/>
    </w:p>
    <w:p w14:paraId="4412213C" w14:textId="017195E6" w:rsidR="5483855B" w:rsidRPr="009B22ED" w:rsidRDefault="5483855B" w:rsidP="00C8586D">
      <w:pPr>
        <w:pStyle w:val="Ttulo2"/>
        <w:spacing w:line="360" w:lineRule="auto"/>
        <w:rPr>
          <w:b/>
        </w:rPr>
      </w:pPr>
      <w:bookmarkStart w:id="4" w:name="_Toc124080447"/>
      <w:bookmarkStart w:id="5" w:name="_Toc44095424"/>
      <w:r w:rsidRPr="5483855B">
        <w:rPr>
          <w:b/>
        </w:rPr>
        <w:t>CONTEXTO</w:t>
      </w:r>
      <w:bookmarkEnd w:id="5"/>
    </w:p>
    <w:p w14:paraId="338F0B81" w14:textId="52D2489A" w:rsidR="009B22ED" w:rsidRDefault="009B22ED" w:rsidP="009B22ED">
      <w:pPr>
        <w:rPr>
          <w:rFonts w:cs="Arial"/>
        </w:rPr>
      </w:pPr>
      <w:r w:rsidRPr="0024678C">
        <w:rPr>
          <w:rFonts w:cs="Arial"/>
        </w:rPr>
        <w:t>Nos dias atuais a preocupação com qualidade de vida, locomoção, segura</w:t>
      </w:r>
      <w:r>
        <w:rPr>
          <w:rFonts w:cs="Arial"/>
        </w:rPr>
        <w:t>n</w:t>
      </w:r>
      <w:r w:rsidRPr="0024678C">
        <w:rPr>
          <w:rFonts w:cs="Arial"/>
        </w:rPr>
        <w:t>ça e alimentação são requisitos cotidia</w:t>
      </w:r>
      <w:r>
        <w:rPr>
          <w:rFonts w:cs="Arial"/>
        </w:rPr>
        <w:t>n</w:t>
      </w:r>
      <w:r w:rsidRPr="0024678C">
        <w:rPr>
          <w:rFonts w:cs="Arial"/>
        </w:rPr>
        <w:t>o da vida das pessoas.</w:t>
      </w:r>
      <w:r w:rsidR="00AF2E2D">
        <w:rPr>
          <w:rFonts w:cs="Arial"/>
        </w:rPr>
        <w:t xml:space="preserve"> </w:t>
      </w:r>
      <w:r w:rsidRPr="0024678C">
        <w:rPr>
          <w:rFonts w:cs="Arial"/>
        </w:rPr>
        <w:t>No quesito locomoção o transporte tem levantado diversos questionamento</w:t>
      </w:r>
      <w:r>
        <w:rPr>
          <w:rFonts w:cs="Arial"/>
        </w:rPr>
        <w:t>s</w:t>
      </w:r>
      <w:r w:rsidRPr="0024678C">
        <w:rPr>
          <w:rFonts w:cs="Arial"/>
        </w:rPr>
        <w:t xml:space="preserve"> como: </w:t>
      </w:r>
    </w:p>
    <w:p w14:paraId="68382A16" w14:textId="77777777" w:rsidR="00AF2E2D" w:rsidRPr="0024678C" w:rsidRDefault="00AF2E2D" w:rsidP="009B22ED">
      <w:pPr>
        <w:rPr>
          <w:rFonts w:cs="Arial"/>
        </w:rPr>
      </w:pPr>
    </w:p>
    <w:p w14:paraId="11B91727" w14:textId="1D64D39E" w:rsidR="009B22ED" w:rsidRPr="00AF2E2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>De que modo o dinheiro é implementado na rede de transporte público?</w:t>
      </w:r>
    </w:p>
    <w:p w14:paraId="04B9EAFE" w14:textId="4E0BF441" w:rsidR="009B22ED" w:rsidRPr="00AF2E2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 xml:space="preserve">O que tem sido feito para melhorar? </w:t>
      </w:r>
    </w:p>
    <w:p w14:paraId="6B78D21C" w14:textId="398A99AB" w:rsidR="009B22E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>Como é fiscalizado este serviço?</w:t>
      </w:r>
    </w:p>
    <w:p w14:paraId="1535FA5C" w14:textId="77777777" w:rsidR="00AF2E2D" w:rsidRPr="00AF2E2D" w:rsidRDefault="00AF2E2D" w:rsidP="00AF2E2D">
      <w:pPr>
        <w:pStyle w:val="PargrafodaLista"/>
        <w:rPr>
          <w:rFonts w:cs="Arial"/>
        </w:rPr>
      </w:pPr>
    </w:p>
    <w:p w14:paraId="15217316" w14:textId="0737E7A6" w:rsidR="009B22ED" w:rsidRDefault="009B22ED" w:rsidP="009B22ED">
      <w:pPr>
        <w:rPr>
          <w:rFonts w:cs="Arial"/>
        </w:rPr>
      </w:pPr>
      <w:r w:rsidRPr="0024678C">
        <w:rPr>
          <w:rFonts w:cs="Arial"/>
        </w:rPr>
        <w:t>No intuito de desvendar o funcionamento desse serviço a folha divulgou um relatório do TCM(Tribunal de Contas do Município)  após uma auditoria em 2018, revelando que empresas de ônibus de São Paulo não fizeram 2 milhões de viagens, nas contas do órgão fiscalizador, isso corresponde a 38,6 milhões de km que deixaram de ser operados pelas empresas, somente em dias úteis no período.</w:t>
      </w:r>
    </w:p>
    <w:p w14:paraId="06BE8215" w14:textId="77777777" w:rsidR="00AF2E2D" w:rsidRPr="0024678C" w:rsidRDefault="00AF2E2D" w:rsidP="009B22ED">
      <w:pPr>
        <w:rPr>
          <w:rFonts w:cs="Arial"/>
        </w:rPr>
      </w:pPr>
    </w:p>
    <w:p w14:paraId="6779A9AD" w14:textId="6963B3BC" w:rsidR="009B22ED" w:rsidRDefault="009B22ED" w:rsidP="009B22ED">
      <w:pPr>
        <w:rPr>
          <w:rFonts w:cs="Arial"/>
        </w:rPr>
      </w:pPr>
      <w:r w:rsidRPr="0024678C">
        <w:rPr>
          <w:rFonts w:cs="Arial"/>
        </w:rPr>
        <w:t xml:space="preserve">Segundo a SPTrans, que gerencia o transporte por ônibus na capital, são feitas 200 mil viagens diárias na cidade. Ou seja, o número apontado pelo TCM equivale a dez dias de todos os embarques em São </w:t>
      </w:r>
      <w:proofErr w:type="spellStart"/>
      <w:r w:rsidRPr="0024678C">
        <w:rPr>
          <w:rFonts w:cs="Arial"/>
        </w:rPr>
        <w:t>Paulo.O</w:t>
      </w:r>
      <w:proofErr w:type="spellEnd"/>
      <w:r w:rsidRPr="0024678C">
        <w:rPr>
          <w:rFonts w:cs="Arial"/>
        </w:rPr>
        <w:t xml:space="preserve"> prejuízo aos cofres da Prefeitura, gestão Bruno Covas, que subsidia parte das passagens, chega a R$ 145 milhões.</w:t>
      </w:r>
    </w:p>
    <w:p w14:paraId="30F31CB9" w14:textId="77777777" w:rsidR="006A452E" w:rsidRPr="0024678C" w:rsidRDefault="006A452E" w:rsidP="009B22ED">
      <w:pPr>
        <w:rPr>
          <w:rFonts w:cs="Arial"/>
        </w:rPr>
      </w:pPr>
    </w:p>
    <w:p w14:paraId="416F3A39" w14:textId="67814C36" w:rsidR="009B22ED" w:rsidRDefault="009B22ED" w:rsidP="009B22ED">
      <w:pPr>
        <w:rPr>
          <w:rFonts w:cs="Arial"/>
        </w:rPr>
      </w:pPr>
      <w:r w:rsidRPr="0024678C">
        <w:rPr>
          <w:rFonts w:cs="Arial"/>
        </w:rPr>
        <w:t>Segundo a prefeitura ficou estipulado que a SPTrans vai multar justamente os descumprimentos de viagens programadas. Cada partida que não sair no horário determinado em contrato ocasionará multa de R$ 80.</w:t>
      </w:r>
    </w:p>
    <w:p w14:paraId="6655B40B" w14:textId="77777777" w:rsidR="00AF2E2D" w:rsidRPr="0024678C" w:rsidRDefault="00AF2E2D" w:rsidP="009B22ED">
      <w:pPr>
        <w:rPr>
          <w:rFonts w:cs="Arial"/>
        </w:rPr>
      </w:pPr>
    </w:p>
    <w:p w14:paraId="63197785" w14:textId="00E8F094" w:rsidR="009B22ED" w:rsidRDefault="009B22ED" w:rsidP="009B22ED">
      <w:pPr>
        <w:rPr>
          <w:rFonts w:cs="Arial"/>
        </w:rPr>
      </w:pPr>
      <w:r w:rsidRPr="0024678C">
        <w:rPr>
          <w:rFonts w:cs="Arial"/>
        </w:rPr>
        <w:t>Essa problemática chamou atenção pois impacta diretamente a população que depende do bom funcionamento deste serviço é crucial para o cotidiano dos moradores da cidade e redondezas.</w:t>
      </w:r>
    </w:p>
    <w:p w14:paraId="0362046F" w14:textId="77777777" w:rsidR="00AF2E2D" w:rsidRPr="0024678C" w:rsidRDefault="00AF2E2D" w:rsidP="009B22ED">
      <w:pPr>
        <w:rPr>
          <w:rFonts w:cs="Arial"/>
        </w:rPr>
      </w:pPr>
    </w:p>
    <w:p w14:paraId="4EC82CBF" w14:textId="77777777" w:rsidR="00AF2E2D" w:rsidRPr="0024678C" w:rsidRDefault="00AF2E2D" w:rsidP="009B22ED">
      <w:pPr>
        <w:rPr>
          <w:rFonts w:cs="Arial"/>
        </w:rPr>
      </w:pPr>
    </w:p>
    <w:p w14:paraId="0DD99940" w14:textId="46515040" w:rsidR="5483855B" w:rsidRDefault="5483855B" w:rsidP="00C8586D">
      <w:pPr>
        <w:pStyle w:val="Ttulo2"/>
        <w:spacing w:line="360" w:lineRule="auto"/>
        <w:rPr>
          <w:b/>
        </w:rPr>
      </w:pPr>
      <w:bookmarkStart w:id="6" w:name="_Toc44095425"/>
      <w:r w:rsidRPr="5483855B">
        <w:rPr>
          <w:b/>
        </w:rPr>
        <w:lastRenderedPageBreak/>
        <w:t>justificativa do projeto</w:t>
      </w:r>
      <w:bookmarkEnd w:id="6"/>
    </w:p>
    <w:p w14:paraId="0C52038E" w14:textId="5309FF89" w:rsidR="00AF2E2D" w:rsidRDefault="00AF2E2D" w:rsidP="00AF2E2D">
      <w:pPr>
        <w:rPr>
          <w:rFonts w:cs="Arial"/>
        </w:rPr>
      </w:pPr>
      <w:bookmarkStart w:id="7" w:name="_Toc512519591"/>
      <w:r w:rsidRPr="0035520C">
        <w:rPr>
          <w:rFonts w:cs="Arial"/>
        </w:rPr>
        <w:t>Lidar com horários, trajeto, imprevistos não é uma tarefa fácil e é feita manualmente em planilhas de papéis, que posteriormente são inserir em planilhas eletrônicas e  essas informações não são tratadas.</w:t>
      </w:r>
    </w:p>
    <w:p w14:paraId="669007D2" w14:textId="77777777" w:rsidR="00AF2E2D" w:rsidRDefault="00AF2E2D" w:rsidP="00AF2E2D">
      <w:pPr>
        <w:rPr>
          <w:rFonts w:cs="Arial"/>
        </w:rPr>
      </w:pPr>
    </w:p>
    <w:p w14:paraId="415F0D6B" w14:textId="3E88EB11" w:rsidR="00AF2E2D" w:rsidRDefault="00AF2E2D" w:rsidP="00AF2E2D">
      <w:pPr>
        <w:rPr>
          <w:rFonts w:cs="Arial"/>
        </w:rPr>
      </w:pPr>
      <w:r w:rsidRPr="0035520C">
        <w:rPr>
          <w:rFonts w:cs="Arial"/>
        </w:rPr>
        <w:t>Se o fiscal libera o horário de partida ou chegada de um ônibus, quem faz isso quando ele não está? O motorista tem autonomia para fazer isso? Essa informação é correta? É confiável? Existe manipulação de dados? É seguro?</w:t>
      </w:r>
    </w:p>
    <w:p w14:paraId="25AEB49C" w14:textId="77777777" w:rsidR="00AF2E2D" w:rsidRPr="0035520C" w:rsidRDefault="00AF2E2D" w:rsidP="00AF2E2D">
      <w:pPr>
        <w:rPr>
          <w:rFonts w:cs="Arial"/>
        </w:rPr>
      </w:pPr>
    </w:p>
    <w:p w14:paraId="76928980" w14:textId="3A537873" w:rsidR="00AF2E2D" w:rsidRDefault="00AF2E2D" w:rsidP="00AF2E2D">
      <w:pPr>
        <w:rPr>
          <w:rFonts w:cs="Arial"/>
        </w:rPr>
      </w:pPr>
      <w:r w:rsidRPr="0035520C">
        <w:rPr>
          <w:rFonts w:cs="Arial"/>
        </w:rPr>
        <w:t xml:space="preserve">Nossa solução tem como proposta sanar essas problemáticas, dando fim a esses questionamentos. </w:t>
      </w:r>
    </w:p>
    <w:p w14:paraId="2F409AF6" w14:textId="77777777" w:rsidR="00AF2E2D" w:rsidRPr="0035520C" w:rsidRDefault="00AF2E2D" w:rsidP="00AF2E2D">
      <w:pPr>
        <w:rPr>
          <w:rFonts w:cs="Arial"/>
        </w:rPr>
      </w:pPr>
    </w:p>
    <w:p w14:paraId="6EB1E636" w14:textId="77777777" w:rsidR="00AF2E2D" w:rsidRPr="0035520C" w:rsidRDefault="00AF2E2D" w:rsidP="00AF2E2D">
      <w:pPr>
        <w:rPr>
          <w:rFonts w:cs="Arial"/>
        </w:rPr>
      </w:pPr>
      <w:r w:rsidRPr="0035520C">
        <w:rPr>
          <w:rFonts w:cs="Arial"/>
        </w:rPr>
        <w:t>Mudando o modelo de inserção de dados manuais que são revertidos em planilhas para:</w:t>
      </w:r>
    </w:p>
    <w:p w14:paraId="39D9A96B" w14:textId="77777777" w:rsidR="00AF2E2D" w:rsidRPr="0035520C" w:rsidRDefault="00AF2E2D" w:rsidP="00AF2E2D">
      <w:pPr>
        <w:numPr>
          <w:ilvl w:val="0"/>
          <w:numId w:val="31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 xml:space="preserve">Automação de processos manuais com utilização de </w:t>
      </w:r>
      <w:r w:rsidRPr="0035520C">
        <w:rPr>
          <w:rFonts w:cs="Arial"/>
        </w:rPr>
        <w:t>Iot;</w:t>
      </w:r>
    </w:p>
    <w:p w14:paraId="6E4534D3" w14:textId="419CF9E5" w:rsidR="00AF2E2D" w:rsidRDefault="00AF2E2D" w:rsidP="00AF2E2D">
      <w:pPr>
        <w:numPr>
          <w:ilvl w:val="0"/>
          <w:numId w:val="29"/>
        </w:numPr>
        <w:tabs>
          <w:tab w:val="clear" w:pos="851"/>
        </w:tabs>
        <w:spacing w:after="160" w:line="259" w:lineRule="auto"/>
        <w:rPr>
          <w:rFonts w:cs="Arial"/>
        </w:rPr>
      </w:pPr>
      <w:r w:rsidRPr="0035520C">
        <w:rPr>
          <w:rFonts w:cs="Arial"/>
        </w:rPr>
        <w:t xml:space="preserve">Visando </w:t>
      </w:r>
      <w:r w:rsidRPr="00E5085C">
        <w:rPr>
          <w:rFonts w:cs="Arial"/>
        </w:rPr>
        <w:t>Proporcionar dados mais consistentes e reduzir de erros</w:t>
      </w:r>
      <w:r w:rsidRPr="0035520C">
        <w:rPr>
          <w:rFonts w:cs="Arial"/>
        </w:rPr>
        <w:t>;</w:t>
      </w:r>
    </w:p>
    <w:p w14:paraId="3E2B98D6" w14:textId="77777777" w:rsidR="006A452E" w:rsidRPr="0035520C" w:rsidRDefault="006A452E" w:rsidP="006A452E">
      <w:pPr>
        <w:tabs>
          <w:tab w:val="clear" w:pos="851"/>
        </w:tabs>
        <w:spacing w:after="160" w:line="259" w:lineRule="auto"/>
        <w:ind w:left="720"/>
        <w:rPr>
          <w:rFonts w:cs="Arial"/>
        </w:rPr>
      </w:pPr>
    </w:p>
    <w:p w14:paraId="70088360" w14:textId="16140D33" w:rsidR="00AF2E2D" w:rsidRDefault="00AF2E2D" w:rsidP="00AF2E2D">
      <w:pPr>
        <w:rPr>
          <w:rFonts w:cs="Arial"/>
        </w:rPr>
      </w:pPr>
      <w:r w:rsidRPr="0035520C">
        <w:rPr>
          <w:rFonts w:cs="Arial"/>
        </w:rPr>
        <w:t xml:space="preserve">Trabalhar dados que são coletados diariamente, e ficam em planilhas sem utilidade fazendo que sejam criadas estimativas correspondentes com a: </w:t>
      </w:r>
    </w:p>
    <w:p w14:paraId="1A4B23D0" w14:textId="77777777" w:rsidR="00AF2E2D" w:rsidRPr="0035520C" w:rsidRDefault="00AF2E2D" w:rsidP="00AF2E2D">
      <w:pPr>
        <w:rPr>
          <w:rFonts w:cs="Arial"/>
        </w:rPr>
      </w:pPr>
    </w:p>
    <w:p w14:paraId="11A4FC7A" w14:textId="77777777" w:rsidR="00AF2E2D" w:rsidRPr="0035520C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>Geração e emissão de relatórios</w:t>
      </w:r>
    </w:p>
    <w:p w14:paraId="01769EE1" w14:textId="77777777" w:rsidR="00AF2E2D" w:rsidRPr="0035520C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>M</w:t>
      </w:r>
      <w:r w:rsidRPr="0035520C">
        <w:rPr>
          <w:rFonts w:cs="Arial"/>
        </w:rPr>
        <w:t>e</w:t>
      </w:r>
      <w:r w:rsidRPr="00E5085C">
        <w:rPr>
          <w:rFonts w:cs="Arial"/>
        </w:rPr>
        <w:t xml:space="preserve">lhoria na tomada de decisões com base em dados analíticos </w:t>
      </w:r>
    </w:p>
    <w:p w14:paraId="3EB9C6F3" w14:textId="5C859845" w:rsidR="00AF2E2D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272D25">
        <w:rPr>
          <w:rFonts w:cs="Arial"/>
        </w:rPr>
        <w:t>Maior controle dos dados</w:t>
      </w:r>
    </w:p>
    <w:p w14:paraId="0C2F8528" w14:textId="77777777" w:rsidR="00AF2E2D" w:rsidRDefault="00AF2E2D" w:rsidP="00AF2E2D">
      <w:pPr>
        <w:tabs>
          <w:tab w:val="clear" w:pos="851"/>
        </w:tabs>
        <w:spacing w:after="160" w:line="259" w:lineRule="auto"/>
        <w:ind w:left="720"/>
        <w:rPr>
          <w:rFonts w:cs="Arial"/>
        </w:rPr>
      </w:pPr>
    </w:p>
    <w:p w14:paraId="78122E5E" w14:textId="77777777" w:rsidR="00AF2E2D" w:rsidRPr="0035520C" w:rsidRDefault="00AF2E2D" w:rsidP="00AF2E2D">
      <w:pPr>
        <w:rPr>
          <w:rFonts w:cs="Arial"/>
        </w:rPr>
      </w:pPr>
      <w:r>
        <w:rPr>
          <w:rFonts w:cs="Arial"/>
        </w:rPr>
        <w:t>Nossa solução tem como motivação fornecer p</w:t>
      </w:r>
      <w:r w:rsidRPr="0035520C">
        <w:rPr>
          <w:rFonts w:cs="Arial"/>
        </w:rPr>
        <w:t>ontualidade</w:t>
      </w:r>
      <w:r>
        <w:rPr>
          <w:rFonts w:cs="Arial"/>
        </w:rPr>
        <w:t xml:space="preserve"> nas saídas e chegadas, c</w:t>
      </w:r>
      <w:r w:rsidRPr="0035520C">
        <w:rPr>
          <w:rFonts w:cs="Arial"/>
        </w:rPr>
        <w:t>onfiabilidade</w:t>
      </w:r>
      <w:r>
        <w:rPr>
          <w:rFonts w:cs="Arial"/>
        </w:rPr>
        <w:t xml:space="preserve">, </w:t>
      </w:r>
      <w:r w:rsidRPr="0035520C">
        <w:rPr>
          <w:rFonts w:cs="Arial"/>
        </w:rPr>
        <w:t>conforto</w:t>
      </w:r>
      <w:r>
        <w:rPr>
          <w:rFonts w:cs="Arial"/>
        </w:rPr>
        <w:t xml:space="preserve"> e s</w:t>
      </w:r>
      <w:r w:rsidRPr="0035520C">
        <w:rPr>
          <w:rFonts w:cs="Arial"/>
        </w:rPr>
        <w:t>egurança</w:t>
      </w:r>
      <w:r>
        <w:rPr>
          <w:rFonts w:cs="Arial"/>
        </w:rPr>
        <w:t xml:space="preserve"> para todos, os prestadores de serviço, usuários e donos de veículos que poderão ter um serviço de qualidade e versatilidade. </w:t>
      </w:r>
    </w:p>
    <w:p w14:paraId="74FCC51A" w14:textId="77777777" w:rsidR="003F4E12" w:rsidRPr="00192CAB" w:rsidRDefault="5483855B" w:rsidP="00C8586D">
      <w:pPr>
        <w:pStyle w:val="Ttulo2"/>
        <w:spacing w:line="360" w:lineRule="auto"/>
        <w:rPr>
          <w:b/>
        </w:rPr>
      </w:pPr>
      <w:bookmarkStart w:id="8" w:name="_Toc44095426"/>
      <w:r w:rsidRPr="5483855B">
        <w:rPr>
          <w:b/>
        </w:rPr>
        <w:lastRenderedPageBreak/>
        <w:t>objetivo da solução</w:t>
      </w:r>
      <w:bookmarkEnd w:id="7"/>
      <w:bookmarkEnd w:id="8"/>
    </w:p>
    <w:p w14:paraId="38E8746B" w14:textId="1CF5AF08" w:rsidR="68914311" w:rsidRDefault="00AF2E2D" w:rsidP="00C8586D">
      <w:pPr>
        <w:rPr>
          <w:color w:val="FF0000"/>
        </w:rPr>
      </w:pPr>
      <w:r>
        <w:t>Partindo deste contexto planejamos nosso sistema de gerenciamento de transporte urbano. Nosso plano é auxiliar no processo de fiscalizar a chegada e saída dos ônibus, onde os principais atores são o fiscal</w:t>
      </w:r>
      <w:r w:rsidR="006A452E">
        <w:t xml:space="preserve"> ,</w:t>
      </w:r>
      <w:r>
        <w:t>o motorista</w:t>
      </w:r>
      <w:r w:rsidR="006A452E">
        <w:t xml:space="preserve"> e o gerente</w:t>
      </w:r>
      <w:r>
        <w:t xml:space="preserve"> auxilia</w:t>
      </w:r>
      <w:r w:rsidR="006A452E">
        <w:t>ndo</w:t>
      </w:r>
      <w:r>
        <w:t xml:space="preserve"> nas tomadas de decisões dos gestores das linhas com os dados que serão informatizados.</w:t>
      </w:r>
    </w:p>
    <w:p w14:paraId="29785EC2" w14:textId="7A1C22B9" w:rsidR="00EB4A20" w:rsidRPr="00172B48" w:rsidRDefault="0406403B" w:rsidP="00172B48">
      <w:pPr>
        <w:pStyle w:val="Ttulo2"/>
        <w:spacing w:line="360" w:lineRule="auto"/>
        <w:rPr>
          <w:color w:val="FF0000"/>
        </w:rPr>
      </w:pPr>
      <w:bookmarkStart w:id="9" w:name="_Toc512519597"/>
      <w:bookmarkStart w:id="10" w:name="_Toc44095427"/>
      <w:bookmarkEnd w:id="4"/>
      <w:r w:rsidRPr="00172B48">
        <w:rPr>
          <w:b/>
        </w:rPr>
        <w:t>PRODUCT BACKLOG e requisitos</w:t>
      </w:r>
      <w:bookmarkEnd w:id="10"/>
      <w:r w:rsidRPr="00172B48">
        <w:rPr>
          <w:b/>
        </w:rPr>
        <w:t xml:space="preserve"> </w:t>
      </w:r>
      <w:bookmarkEnd w:id="9"/>
    </w:p>
    <w:p w14:paraId="022EA2FD" w14:textId="1EDB431E" w:rsidR="6EBC7888" w:rsidRDefault="3D763709" w:rsidP="00C8586D">
      <w:r w:rsidRPr="3D763709">
        <w:t xml:space="preserve">Seguindo a metodologia ágil </w:t>
      </w:r>
      <w:r w:rsidR="00414014">
        <w:t>foi</w:t>
      </w:r>
      <w:r w:rsidRPr="3D763709">
        <w:t xml:space="preserve"> </w:t>
      </w:r>
      <w:r w:rsidR="00414014">
        <w:t xml:space="preserve">desenvolvida </w:t>
      </w:r>
      <w:r w:rsidRPr="3D763709">
        <w:t>a Planilha d</w:t>
      </w:r>
      <w:r w:rsidR="00414014">
        <w:t>e</w:t>
      </w:r>
      <w:r w:rsidRPr="3D763709">
        <w:t xml:space="preserve"> Product Backlog. Neste documento foi detalhado as funcionalidades desejadas para o produto. Essas necessidades do projeto foram então detalhadas e classificadas de 1 a 5, respectivamente, de menor a maior importância. </w:t>
      </w:r>
    </w:p>
    <w:p w14:paraId="7E198D4F" w14:textId="52E9E51F" w:rsidR="7FE5E8B7" w:rsidRDefault="00414014" w:rsidP="00C8586D">
      <w:r w:rsidRPr="00414014">
        <w:rPr>
          <w:noProof/>
        </w:rPr>
        <w:drawing>
          <wp:inline distT="0" distB="0" distL="0" distR="0" wp14:anchorId="7207C261" wp14:editId="7E8FA3BD">
            <wp:extent cx="5760720" cy="24174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FBC" w14:textId="683BF38E" w:rsidR="6EBC7888" w:rsidRDefault="00414014" w:rsidP="00C8586D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Documentação e Matriz de Rastreabilidade dos Requisitos.</w:t>
      </w:r>
    </w:p>
    <w:p w14:paraId="4572638F" w14:textId="5BB81EA5" w:rsidR="6EBC7888" w:rsidRDefault="6EBC7888" w:rsidP="00C8586D">
      <w:pPr>
        <w:rPr>
          <w:i/>
          <w:iCs/>
          <w:sz w:val="22"/>
          <w:szCs w:val="22"/>
        </w:rPr>
      </w:pPr>
    </w:p>
    <w:p w14:paraId="3E6D5E56" w14:textId="2EED747C" w:rsidR="6EBC7888" w:rsidRDefault="7FE5E8B7" w:rsidP="00C8586D">
      <w:pPr>
        <w:rPr>
          <w:sz w:val="22"/>
          <w:szCs w:val="22"/>
        </w:rPr>
      </w:pPr>
      <w:r w:rsidRPr="7FE5E8B7">
        <w:rPr>
          <w:sz w:val="22"/>
          <w:szCs w:val="22"/>
        </w:rPr>
        <w:t xml:space="preserve">Os itens foram definidos como funcionais, que são aqueles ligados a funcionalidade do sistema, e não funcionais, relacionados ao </w:t>
      </w:r>
      <w:r w:rsidR="00414014" w:rsidRPr="7FE5E8B7">
        <w:rPr>
          <w:sz w:val="22"/>
          <w:szCs w:val="22"/>
        </w:rPr>
        <w:t>desempenho.</w:t>
      </w:r>
      <w:r w:rsidR="00414014">
        <w:rPr>
          <w:sz w:val="22"/>
          <w:szCs w:val="22"/>
        </w:rPr>
        <w:t xml:space="preserve"> Também foi detalhado o responsável por cada requisito, qual foi o solicitante e a complexidade do item.</w:t>
      </w:r>
    </w:p>
    <w:p w14:paraId="669A8EB0" w14:textId="5260E761" w:rsidR="00172B48" w:rsidRDefault="00172B48" w:rsidP="00C8586D">
      <w:pPr>
        <w:rPr>
          <w:sz w:val="22"/>
          <w:szCs w:val="22"/>
        </w:rPr>
      </w:pPr>
    </w:p>
    <w:p w14:paraId="6A994E3A" w14:textId="01400267" w:rsidR="00172B48" w:rsidRDefault="00172B48" w:rsidP="00C8586D">
      <w:pPr>
        <w:rPr>
          <w:sz w:val="22"/>
          <w:szCs w:val="22"/>
        </w:rPr>
      </w:pPr>
    </w:p>
    <w:p w14:paraId="0FA8C7C4" w14:textId="3D745714" w:rsidR="00172B48" w:rsidRDefault="00172B48" w:rsidP="00C8586D">
      <w:pPr>
        <w:rPr>
          <w:sz w:val="22"/>
          <w:szCs w:val="22"/>
        </w:rPr>
      </w:pPr>
    </w:p>
    <w:p w14:paraId="333D78C0" w14:textId="1BD204B4" w:rsidR="00172B48" w:rsidRDefault="00172B48" w:rsidP="00C8586D">
      <w:pPr>
        <w:rPr>
          <w:sz w:val="22"/>
          <w:szCs w:val="22"/>
        </w:rPr>
      </w:pPr>
    </w:p>
    <w:p w14:paraId="630B1E9E" w14:textId="131AE9DB" w:rsidR="00172B48" w:rsidRDefault="00172B48" w:rsidP="00C8586D">
      <w:pPr>
        <w:rPr>
          <w:sz w:val="22"/>
          <w:szCs w:val="22"/>
        </w:rPr>
      </w:pPr>
    </w:p>
    <w:p w14:paraId="0A8A38E0" w14:textId="77777777" w:rsidR="00172B48" w:rsidRPr="00414014" w:rsidRDefault="00172B48" w:rsidP="00C8586D">
      <w:pPr>
        <w:rPr>
          <w:sz w:val="22"/>
          <w:szCs w:val="22"/>
        </w:rPr>
      </w:pPr>
    </w:p>
    <w:p w14:paraId="7166748A" w14:textId="79FE6173" w:rsidR="000C7251" w:rsidRPr="00172B48" w:rsidRDefault="0406403B" w:rsidP="00172B48">
      <w:pPr>
        <w:pStyle w:val="Ttulo2"/>
        <w:spacing w:line="360" w:lineRule="auto"/>
        <w:rPr>
          <w:b/>
        </w:rPr>
      </w:pPr>
      <w:bookmarkStart w:id="11" w:name="_Toc512519598"/>
      <w:bookmarkStart w:id="12" w:name="_Toc44095428"/>
      <w:r w:rsidRPr="0406403B">
        <w:rPr>
          <w:b/>
        </w:rPr>
        <w:lastRenderedPageBreak/>
        <w:t>s</w:t>
      </w:r>
      <w:r w:rsidRPr="00172B48">
        <w:rPr>
          <w:b/>
        </w:rPr>
        <w:t>print backlog</w:t>
      </w:r>
      <w:bookmarkEnd w:id="12"/>
      <w:r w:rsidRPr="00172B48">
        <w:rPr>
          <w:b/>
        </w:rPr>
        <w:t xml:space="preserve"> </w:t>
      </w:r>
      <w:bookmarkEnd w:id="11"/>
    </w:p>
    <w:p w14:paraId="6129BDDA" w14:textId="349319C9" w:rsidR="6EBC7888" w:rsidRDefault="7FE5E8B7" w:rsidP="00C8586D">
      <w:pPr>
        <w:rPr>
          <w:i/>
          <w:iCs/>
        </w:rPr>
      </w:pPr>
      <w:r w:rsidRPr="7FE5E8B7">
        <w:t xml:space="preserve">Baseado nas planilhas acima foi realizada a Sprint Backlog, onde é documentado quando serão realizadas determinadas atividades que o Scrum Master e o Time de Desenvolvimento se comprometeram em uma Sprint. </w:t>
      </w:r>
    </w:p>
    <w:p w14:paraId="3F87480E" w14:textId="4549FBD5" w:rsidR="6EBC7888" w:rsidRDefault="6EBC7888" w:rsidP="00C8586D"/>
    <w:p w14:paraId="7229CE9B" w14:textId="0BC34F56" w:rsidR="0406403B" w:rsidRDefault="00414014" w:rsidP="00C8586D">
      <w:r w:rsidRPr="00414014">
        <w:rPr>
          <w:noProof/>
        </w:rPr>
        <w:drawing>
          <wp:inline distT="0" distB="0" distL="0" distR="0" wp14:anchorId="5EC7607F" wp14:editId="61B04617">
            <wp:extent cx="5760720" cy="22332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9BE7" w14:textId="62573F86" w:rsidR="009B5478" w:rsidRPr="004D38B8" w:rsidRDefault="0406403B" w:rsidP="00C8586D">
      <w:pPr>
        <w:rPr>
          <w:i/>
          <w:iCs/>
        </w:rPr>
      </w:pPr>
      <w:r w:rsidRPr="0406403B">
        <w:rPr>
          <w:i/>
          <w:iCs/>
        </w:rPr>
        <w:t>Planilha de Sprint Backlog</w:t>
      </w:r>
      <w:r w:rsidR="00414014">
        <w:rPr>
          <w:i/>
          <w:iCs/>
        </w:rPr>
        <w:t xml:space="preserve"> da 2º Sprint</w:t>
      </w:r>
      <w:r w:rsidR="003C596E">
        <w:rPr>
          <w:i/>
          <w:iCs/>
        </w:rPr>
        <w:t>.</w:t>
      </w:r>
    </w:p>
    <w:p w14:paraId="3D280580" w14:textId="77777777" w:rsidR="004D38B8" w:rsidRDefault="004D38B8" w:rsidP="004D38B8">
      <w:pPr>
        <w:pStyle w:val="Ttulo2"/>
        <w:spacing w:line="360" w:lineRule="auto"/>
        <w:rPr>
          <w:b/>
        </w:rPr>
      </w:pPr>
      <w:bookmarkStart w:id="13" w:name="_Toc44095429"/>
      <w:r>
        <w:rPr>
          <w:b/>
        </w:rPr>
        <w:t>desenho de solução</w:t>
      </w:r>
      <w:bookmarkEnd w:id="13"/>
    </w:p>
    <w:p w14:paraId="4367E33B" w14:textId="77777777" w:rsidR="004D38B8" w:rsidRPr="004D38B8" w:rsidRDefault="004D38B8" w:rsidP="004D38B8"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50B06C0" wp14:editId="330ECD11">
            <wp:simplePos x="0" y="0"/>
            <wp:positionH relativeFrom="margin">
              <wp:align>right</wp:align>
            </wp:positionH>
            <wp:positionV relativeFrom="paragraph">
              <wp:posOffset>565785</wp:posOffset>
            </wp:positionV>
            <wp:extent cx="5762625" cy="2057400"/>
            <wp:effectExtent l="0" t="0" r="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desenho de solução foi realizado como uma explicar a arquitetura do projeto de forma rápida para um público não técnico.</w:t>
      </w:r>
    </w:p>
    <w:p w14:paraId="5DB67EB6" w14:textId="59DDCC6E" w:rsidR="004D38B8" w:rsidRPr="004D38B8" w:rsidRDefault="004D38B8" w:rsidP="004D38B8">
      <w:pPr>
        <w:rPr>
          <w:i/>
          <w:iCs/>
        </w:rPr>
      </w:pPr>
      <w:r>
        <w:rPr>
          <w:i/>
          <w:iCs/>
        </w:rPr>
        <w:t xml:space="preserve">Desenho de solução High </w:t>
      </w:r>
      <w:proofErr w:type="spellStart"/>
      <w:r>
        <w:rPr>
          <w:i/>
          <w:iCs/>
        </w:rPr>
        <w:t>Level</w:t>
      </w:r>
      <w:proofErr w:type="spellEnd"/>
      <w:r>
        <w:rPr>
          <w:i/>
          <w:iCs/>
        </w:rPr>
        <w:t>.</w:t>
      </w:r>
    </w:p>
    <w:p w14:paraId="3561F417" w14:textId="41831B2E" w:rsidR="00414014" w:rsidRDefault="00414014" w:rsidP="00414014">
      <w:pPr>
        <w:pStyle w:val="Ttulo2"/>
        <w:spacing w:line="360" w:lineRule="auto"/>
        <w:rPr>
          <w:b/>
        </w:rPr>
      </w:pPr>
      <w:bookmarkStart w:id="14" w:name="_Toc44095430"/>
      <w:r>
        <w:rPr>
          <w:b/>
        </w:rPr>
        <w:lastRenderedPageBreak/>
        <w:t>Diagrama de entidade e relacionamento</w:t>
      </w:r>
      <w:bookmarkEnd w:id="14"/>
    </w:p>
    <w:p w14:paraId="58E9D573" w14:textId="2C53DB21" w:rsidR="00414014" w:rsidRDefault="00414014" w:rsidP="00414014">
      <w:r>
        <w:t>Durante a primeira sprint foram realizadas diversas atividades de planejamento como a modelagem do banco de dados</w:t>
      </w:r>
      <w:r w:rsidR="004D38B8">
        <w:t xml:space="preserve"> onde foi definido todos os dados necessários para que o sistema pudesse ser realizado conforme o objetivo inicial</w:t>
      </w:r>
      <w:r>
        <w:t>.</w:t>
      </w:r>
      <w:r w:rsidR="004D38B8">
        <w:t xml:space="preserve"> Este modelo foi sendo alterado até a </w:t>
      </w:r>
      <w:r w:rsidR="00793C3F">
        <w:t>3</w:t>
      </w:r>
      <w:r w:rsidR="004D38B8">
        <w:t>º sprint e abaixo está somente a versão final do diagrama.</w:t>
      </w:r>
    </w:p>
    <w:p w14:paraId="5EA0E9F4" w14:textId="77777777" w:rsidR="006A452E" w:rsidRPr="00414014" w:rsidRDefault="006A452E" w:rsidP="00414014"/>
    <w:p w14:paraId="7C799C6C" w14:textId="0854731B" w:rsidR="009B5478" w:rsidRDefault="006A452E" w:rsidP="00C8586D">
      <w:r w:rsidRPr="006A452E">
        <w:drawing>
          <wp:inline distT="0" distB="0" distL="0" distR="0" wp14:anchorId="2AD084A3" wp14:editId="236FF1FA">
            <wp:extent cx="5760720" cy="3863975"/>
            <wp:effectExtent l="0" t="0" r="0" b="3175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315DBB-0D54-461F-9B23-EFE2D5677D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6315DBB-0D54-461F-9B23-EFE2D5677D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B994" w14:textId="41E3592F" w:rsidR="004D38B8" w:rsidRDefault="004D38B8" w:rsidP="004D38B8">
      <w:pPr>
        <w:rPr>
          <w:i/>
          <w:iCs/>
        </w:rPr>
      </w:pPr>
      <w:r>
        <w:rPr>
          <w:i/>
          <w:iCs/>
        </w:rPr>
        <w:t>Diagrama de entidade e relacionamento.</w:t>
      </w:r>
    </w:p>
    <w:p w14:paraId="54ED1996" w14:textId="40B61FE5" w:rsidR="004D38B8" w:rsidRDefault="00A00846" w:rsidP="00C8586D">
      <w:r>
        <w:t xml:space="preserve"> </w:t>
      </w:r>
    </w:p>
    <w:p w14:paraId="25F26D5C" w14:textId="0101D074" w:rsidR="00A00846" w:rsidRDefault="00A00846" w:rsidP="00C8586D"/>
    <w:p w14:paraId="42F828AE" w14:textId="77777777" w:rsidR="00A00846" w:rsidRDefault="00A00846" w:rsidP="00C8586D"/>
    <w:p w14:paraId="06C81DE5" w14:textId="462F849A" w:rsidR="00172B48" w:rsidRDefault="00172B48" w:rsidP="00C8586D"/>
    <w:p w14:paraId="14A7AF69" w14:textId="0000F8BC" w:rsidR="00172B48" w:rsidRDefault="00172B48" w:rsidP="00C8586D"/>
    <w:p w14:paraId="4052F081" w14:textId="48E16526" w:rsidR="00172B48" w:rsidRDefault="00172B48" w:rsidP="00C8586D"/>
    <w:p w14:paraId="09F233CE" w14:textId="2BBA26E0" w:rsidR="00172B48" w:rsidRDefault="00172B48" w:rsidP="00C8586D"/>
    <w:p w14:paraId="1F722C54" w14:textId="7A1B5AE5" w:rsidR="00172B48" w:rsidRDefault="00172B48" w:rsidP="00C8586D"/>
    <w:p w14:paraId="067AEEDE" w14:textId="352A6EE0" w:rsidR="00172B48" w:rsidRDefault="00172B48" w:rsidP="00C8586D"/>
    <w:p w14:paraId="0C421369" w14:textId="6C9F25DC" w:rsidR="00172B48" w:rsidRDefault="00172B48" w:rsidP="00C8586D"/>
    <w:p w14:paraId="1112B0AE" w14:textId="1BA7DF9C" w:rsidR="004D38B8" w:rsidRDefault="004D38B8" w:rsidP="004D38B8">
      <w:pPr>
        <w:pStyle w:val="Ttulo2"/>
        <w:spacing w:line="360" w:lineRule="auto"/>
        <w:rPr>
          <w:b/>
        </w:rPr>
      </w:pPr>
      <w:bookmarkStart w:id="15" w:name="_Toc44095431"/>
      <w:r>
        <w:rPr>
          <w:b/>
        </w:rPr>
        <w:lastRenderedPageBreak/>
        <w:t>implementação de interface</w:t>
      </w:r>
      <w:bookmarkEnd w:id="15"/>
    </w:p>
    <w:p w14:paraId="1B14E6A8" w14:textId="77777777" w:rsidR="002023FE" w:rsidRDefault="004D38B8" w:rsidP="004D38B8">
      <w:pPr>
        <w:rPr>
          <w:noProof/>
        </w:rPr>
      </w:pPr>
      <w:r>
        <w:t>Seguindo o diagrama de banco de dados da 1º sprint realizamos um projeto Java com Spring Boot para implementar e praticar o conceito de interface obtido em sala de aula na matéria de Estrutura de dados. Abaixo se encontra o diagrama de classe do projeto mencionado.</w:t>
      </w:r>
    </w:p>
    <w:p w14:paraId="123A34AC" w14:textId="02BF3996" w:rsidR="004D38B8" w:rsidRDefault="00172B48" w:rsidP="004D38B8">
      <w:r>
        <w:rPr>
          <w:noProof/>
        </w:rPr>
        <w:drawing>
          <wp:anchor distT="0" distB="0" distL="114300" distR="114300" simplePos="0" relativeHeight="251660288" behindDoc="0" locked="0" layoutInCell="1" allowOverlap="1" wp14:anchorId="5DB9A958" wp14:editId="2EA20050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372100" cy="3309620"/>
            <wp:effectExtent l="0" t="0" r="0" b="508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2" b="788"/>
                    <a:stretch/>
                  </pic:blipFill>
                  <pic:spPr bwMode="auto">
                    <a:xfrm>
                      <a:off x="0" y="0"/>
                      <a:ext cx="53721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23FE">
        <w:rPr>
          <w:i/>
          <w:iCs/>
        </w:rPr>
        <w:t>Diagrama de Classe com implementação de interface.</w:t>
      </w:r>
    </w:p>
    <w:p w14:paraId="034C650F" w14:textId="6FE7F220" w:rsidR="004D38B8" w:rsidRDefault="004D38B8" w:rsidP="004D38B8"/>
    <w:p w14:paraId="01D31CEA" w14:textId="27A8408F" w:rsidR="002023FE" w:rsidRDefault="002023FE" w:rsidP="002023FE">
      <w:pPr>
        <w:pStyle w:val="Ttulo2"/>
        <w:spacing w:line="360" w:lineRule="auto"/>
        <w:rPr>
          <w:b/>
        </w:rPr>
      </w:pPr>
      <w:bookmarkStart w:id="16" w:name="_Toc44095432"/>
      <w:r>
        <w:rPr>
          <w:b/>
        </w:rPr>
        <w:t>Pesquisas de campo</w:t>
      </w:r>
      <w:bookmarkEnd w:id="16"/>
    </w:p>
    <w:p w14:paraId="7CC1652B" w14:textId="4F9B4C0F" w:rsidR="00172B48" w:rsidRDefault="00172B48" w:rsidP="00172B48">
      <w:r>
        <w:t xml:space="preserve">Realizamos entrevistas com alguns funcionários da SPTrans que disponibilizaram de seu tempo para auxiliar nosso projeto. Desenvolvemos dois questionários, um focado no cargo de Fiscal e o outro no cargo de Motorista. </w:t>
      </w:r>
      <w:proofErr w:type="spellStart"/>
      <w:r>
        <w:t>Atráves</w:t>
      </w:r>
      <w:proofErr w:type="spellEnd"/>
      <w:r>
        <w:t xml:space="preserve"> dessas pesquisas de campo conseguimos entender melhor o que teria impacto positivo na função destes profissionais.</w:t>
      </w:r>
    </w:p>
    <w:p w14:paraId="69AB32FD" w14:textId="77777777" w:rsidR="00172B48" w:rsidRPr="00172B48" w:rsidRDefault="00172B48" w:rsidP="00172B48"/>
    <w:p w14:paraId="5733F870" w14:textId="37B5F330" w:rsidR="002023FE" w:rsidRDefault="00172B48" w:rsidP="002023FE">
      <w:r>
        <w:t>Algumas das informações que se destacaram nesse processo foram:</w:t>
      </w:r>
    </w:p>
    <w:p w14:paraId="5A3F5B7E" w14:textId="23C51F1B" w:rsidR="00172B48" w:rsidRDefault="00172B48" w:rsidP="00172B48">
      <w:pPr>
        <w:pStyle w:val="PargrafodaLista"/>
        <w:numPr>
          <w:ilvl w:val="0"/>
          <w:numId w:val="36"/>
        </w:numPr>
      </w:pPr>
      <w:r>
        <w:t>Média de linhas que um fiscal gerencia</w:t>
      </w:r>
    </w:p>
    <w:p w14:paraId="3040B00F" w14:textId="30D5355C" w:rsidR="002023FE" w:rsidRDefault="00172B48" w:rsidP="004D38B8">
      <w:pPr>
        <w:pStyle w:val="PargrafodaLista"/>
        <w:numPr>
          <w:ilvl w:val="0"/>
          <w:numId w:val="36"/>
        </w:numPr>
      </w:pPr>
      <w:r>
        <w:t>Melhor entendimento do processo atual</w:t>
      </w:r>
    </w:p>
    <w:p w14:paraId="7E6CE1DC" w14:textId="4FDB3E04" w:rsidR="00172B48" w:rsidRDefault="00172B48" w:rsidP="004D38B8">
      <w:pPr>
        <w:pStyle w:val="PargrafodaLista"/>
        <w:numPr>
          <w:ilvl w:val="0"/>
          <w:numId w:val="36"/>
        </w:numPr>
      </w:pPr>
      <w:r>
        <w:lastRenderedPageBreak/>
        <w:t xml:space="preserve">Importância de </w:t>
      </w:r>
      <w:r w:rsidR="003934B7">
        <w:t>diversos dados mutáveis necessários</w:t>
      </w:r>
      <w:r>
        <w:t xml:space="preserve"> para organizar o fluxo de </w:t>
      </w:r>
      <w:proofErr w:type="spellStart"/>
      <w:r>
        <w:t>sáida</w:t>
      </w:r>
      <w:proofErr w:type="spellEnd"/>
      <w:r>
        <w:t xml:space="preserve"> de ônibus no dia a dia</w:t>
      </w:r>
    </w:p>
    <w:p w14:paraId="097AAEB9" w14:textId="61E8E87E" w:rsidR="002023FE" w:rsidRDefault="002023FE" w:rsidP="002023FE">
      <w:pPr>
        <w:pStyle w:val="Ttulo2"/>
        <w:spacing w:line="360" w:lineRule="auto"/>
        <w:rPr>
          <w:b/>
        </w:rPr>
      </w:pPr>
      <w:bookmarkStart w:id="17" w:name="_Toc44095433"/>
      <w:r>
        <w:rPr>
          <w:b/>
        </w:rPr>
        <w:t>Jornada do usuário</w:t>
      </w:r>
      <w:bookmarkEnd w:id="17"/>
    </w:p>
    <w:p w14:paraId="3F2C1452" w14:textId="472C5612" w:rsidR="001F696A" w:rsidRPr="001F696A" w:rsidRDefault="001F696A" w:rsidP="001F696A">
      <w:r>
        <w:t xml:space="preserve">Realizamos a jornada do usuário para analisar </w:t>
      </w:r>
      <w:r w:rsidR="003934B7">
        <w:t xml:space="preserve">os itens que deveriam fazer parte </w:t>
      </w:r>
      <w:r w:rsidR="0082609F">
        <w:t xml:space="preserve"> </w:t>
      </w:r>
      <w:r w:rsidR="003934B7">
        <w:t>do</w:t>
      </w:r>
      <w:r w:rsidR="0082609F">
        <w:t xml:space="preserve"> uso </w:t>
      </w:r>
      <w:r w:rsidR="003934B7">
        <w:t xml:space="preserve">em </w:t>
      </w:r>
      <w:r w:rsidR="0082609F">
        <w:t xml:space="preserve">nosso sistema. </w:t>
      </w:r>
      <w:proofErr w:type="spellStart"/>
      <w:r w:rsidR="0082609F">
        <w:t>Atráves</w:t>
      </w:r>
      <w:proofErr w:type="spellEnd"/>
      <w:r w:rsidR="0082609F">
        <w:t xml:space="preserve"> desta ferramenta podemos entender melhor a experiência do usuário e o que pode ser feito para reduzir e/ ou eliminar totalmente atritos entre o relacionamento do cliente com o produto.</w:t>
      </w:r>
    </w:p>
    <w:p w14:paraId="384C3906" w14:textId="40949CCE" w:rsidR="002023FE" w:rsidRDefault="002023FE" w:rsidP="002023FE">
      <w:pPr>
        <w:rPr>
          <w:noProof/>
        </w:rPr>
      </w:pPr>
    </w:p>
    <w:p w14:paraId="205067C0" w14:textId="1F1D8FD2" w:rsidR="003934B7" w:rsidRDefault="003934B7" w:rsidP="002023FE">
      <w:r>
        <w:rPr>
          <w:noProof/>
        </w:rPr>
        <w:drawing>
          <wp:inline distT="0" distB="0" distL="0" distR="0" wp14:anchorId="05AD337A" wp14:editId="3395E791">
            <wp:extent cx="5760720" cy="48806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7560" w14:textId="20A9B912" w:rsidR="0082609F" w:rsidRDefault="0082609F" w:rsidP="002023FE"/>
    <w:p w14:paraId="0C1E1212" w14:textId="77777777" w:rsidR="0082609F" w:rsidRDefault="0082609F" w:rsidP="002023FE"/>
    <w:p w14:paraId="7B18DB5C" w14:textId="54BC91D0" w:rsidR="002023FE" w:rsidRPr="0082609F" w:rsidRDefault="002023FE" w:rsidP="0082609F">
      <w:pPr>
        <w:pStyle w:val="Ttulo2"/>
        <w:spacing w:line="360" w:lineRule="auto"/>
        <w:rPr>
          <w:b/>
        </w:rPr>
      </w:pPr>
      <w:bookmarkStart w:id="18" w:name="_Toc44095434"/>
      <w:r w:rsidRPr="0082609F">
        <w:rPr>
          <w:b/>
        </w:rPr>
        <w:lastRenderedPageBreak/>
        <w:t>PROTO PERSONA</w:t>
      </w:r>
      <w:bookmarkEnd w:id="18"/>
    </w:p>
    <w:p w14:paraId="66DD3C1B" w14:textId="32EE4765" w:rsidR="002023FE" w:rsidRDefault="0082609F" w:rsidP="002023FE">
      <w:r>
        <w:t xml:space="preserve">A </w:t>
      </w:r>
      <w:proofErr w:type="spellStart"/>
      <w:r>
        <w:t>proto</w:t>
      </w:r>
      <w:proofErr w:type="spellEnd"/>
      <w:r>
        <w:t xml:space="preserve"> persona é uma figura genérica do usuário final do produto utilizada para alinhar as ideias do produto o que facilita o desenvolvimento do sistema com foco na experiência deste usuário. Realizamos duas </w:t>
      </w:r>
      <w:proofErr w:type="spellStart"/>
      <w:r>
        <w:t>proto</w:t>
      </w:r>
      <w:proofErr w:type="spellEnd"/>
      <w:r>
        <w:t xml:space="preserve"> personas dos principais usuários de nossa aplicação: o fiscal que gerencia linhas no dia a dia e o gerente que precisa ter uma visão geral para tomada de decisões.</w:t>
      </w:r>
    </w:p>
    <w:p w14:paraId="5DC924E8" w14:textId="69D1E921" w:rsidR="0082609F" w:rsidRDefault="0082609F" w:rsidP="002023FE">
      <w:r w:rsidRPr="002023FE">
        <w:rPr>
          <w:noProof/>
        </w:rPr>
        <w:drawing>
          <wp:anchor distT="0" distB="0" distL="114300" distR="114300" simplePos="0" relativeHeight="251662336" behindDoc="0" locked="0" layoutInCell="1" allowOverlap="1" wp14:anchorId="5B7D6C29" wp14:editId="7F9694BE">
            <wp:simplePos x="0" y="0"/>
            <wp:positionH relativeFrom="page">
              <wp:posOffset>4200525</wp:posOffset>
            </wp:positionH>
            <wp:positionV relativeFrom="paragraph">
              <wp:posOffset>320040</wp:posOffset>
            </wp:positionV>
            <wp:extent cx="2733040" cy="2085975"/>
            <wp:effectExtent l="0" t="0" r="0" b="0"/>
            <wp:wrapTopAndBottom/>
            <wp:docPr id="15" name="Imagem 14" descr="Uma imagem contendo desenh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7E7F3A-EF88-4D84-99F0-B0700B429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Uma imagem contendo desenho&#10;&#10;Descrição gerada automaticamente">
                      <a:extLst>
                        <a:ext uri="{FF2B5EF4-FFF2-40B4-BE49-F238E27FC236}">
                          <a16:creationId xmlns:a16="http://schemas.microsoft.com/office/drawing/2014/main" id="{B97E7F3A-EF88-4D84-99F0-B0700B429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E">
        <w:rPr>
          <w:noProof/>
        </w:rPr>
        <w:drawing>
          <wp:anchor distT="0" distB="0" distL="114300" distR="114300" simplePos="0" relativeHeight="251661312" behindDoc="0" locked="0" layoutInCell="1" allowOverlap="1" wp14:anchorId="5D56930E" wp14:editId="1EC5F062">
            <wp:simplePos x="0" y="0"/>
            <wp:positionH relativeFrom="margin">
              <wp:posOffset>-51435</wp:posOffset>
            </wp:positionH>
            <wp:positionV relativeFrom="paragraph">
              <wp:posOffset>329565</wp:posOffset>
            </wp:positionV>
            <wp:extent cx="2870200" cy="2190750"/>
            <wp:effectExtent l="0" t="0" r="0" b="0"/>
            <wp:wrapTopAndBottom/>
            <wp:docPr id="13" name="Imagem 12" descr="Uma imagem contendo desenh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4CD5B6B-73C5-48F0-87D0-A53615AE7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Uma imagem contendo desenho&#10;&#10;Descrição gerada automaticamente">
                      <a:extLst>
                        <a:ext uri="{FF2B5EF4-FFF2-40B4-BE49-F238E27FC236}">
                          <a16:creationId xmlns:a16="http://schemas.microsoft.com/office/drawing/2014/main" id="{84CD5B6B-73C5-48F0-87D0-A53615AE7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91511" w14:textId="1E982640" w:rsidR="002023FE" w:rsidRDefault="002023FE" w:rsidP="002023FE"/>
    <w:p w14:paraId="601FC1C9" w14:textId="7F293DA0" w:rsidR="002023FE" w:rsidRDefault="002023FE" w:rsidP="002023FE">
      <w:pPr>
        <w:pStyle w:val="Ttulo2"/>
        <w:spacing w:line="360" w:lineRule="auto"/>
        <w:rPr>
          <w:b/>
        </w:rPr>
      </w:pPr>
      <w:bookmarkStart w:id="19" w:name="_Toc44095435"/>
      <w:r>
        <w:rPr>
          <w:b/>
        </w:rPr>
        <w:t>mapa de empatia</w:t>
      </w:r>
      <w:bookmarkEnd w:id="19"/>
    </w:p>
    <w:p w14:paraId="0B6FC3CF" w14:textId="1F64EBBB" w:rsidR="002023FE" w:rsidRPr="002023FE" w:rsidRDefault="0082609F" w:rsidP="002023FE">
      <w:r>
        <w:t xml:space="preserve">Com base nas nossas </w:t>
      </w:r>
      <w:proofErr w:type="spellStart"/>
      <w:r>
        <w:t>proto</w:t>
      </w:r>
      <w:proofErr w:type="spellEnd"/>
      <w:r>
        <w:t xml:space="preserve"> personas fizemos dois mapas de empatia para detalhar melhor nossos usuários. </w:t>
      </w:r>
      <w:r w:rsidR="00E02E7B">
        <w:t>Com esta técnica visamos entender a perspectiva de nossos usuários para melhor compreender suas dores, necessidades e sentimentos.</w:t>
      </w:r>
    </w:p>
    <w:p w14:paraId="067AAAC0" w14:textId="446F9AD8" w:rsidR="002023FE" w:rsidRPr="002023FE" w:rsidRDefault="00E02E7B" w:rsidP="002023FE">
      <w:r w:rsidRPr="002023FE">
        <w:rPr>
          <w:noProof/>
        </w:rPr>
        <w:drawing>
          <wp:anchor distT="0" distB="0" distL="114300" distR="114300" simplePos="0" relativeHeight="251667456" behindDoc="0" locked="0" layoutInCell="1" allowOverlap="1" wp14:anchorId="3B46EEC6" wp14:editId="784197AC">
            <wp:simplePos x="0" y="0"/>
            <wp:positionH relativeFrom="column">
              <wp:posOffset>2933700</wp:posOffset>
            </wp:positionH>
            <wp:positionV relativeFrom="paragraph">
              <wp:posOffset>293370</wp:posOffset>
            </wp:positionV>
            <wp:extent cx="3386455" cy="1897380"/>
            <wp:effectExtent l="0" t="0" r="4445" b="762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E">
        <w:rPr>
          <w:noProof/>
        </w:rPr>
        <w:drawing>
          <wp:anchor distT="0" distB="0" distL="114300" distR="114300" simplePos="0" relativeHeight="251666432" behindDoc="0" locked="0" layoutInCell="1" allowOverlap="1" wp14:anchorId="24F1FD38" wp14:editId="21CE272E">
            <wp:simplePos x="0" y="0"/>
            <wp:positionH relativeFrom="column">
              <wp:posOffset>-470535</wp:posOffset>
            </wp:positionH>
            <wp:positionV relativeFrom="paragraph">
              <wp:posOffset>351155</wp:posOffset>
            </wp:positionV>
            <wp:extent cx="3314700" cy="1846580"/>
            <wp:effectExtent l="0" t="0" r="0" b="127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6AD04" w14:textId="06F5F3FE" w:rsidR="002023FE" w:rsidRDefault="002023FE" w:rsidP="002023FE">
      <w:pPr>
        <w:pStyle w:val="Ttulo2"/>
        <w:spacing w:line="360" w:lineRule="auto"/>
        <w:rPr>
          <w:b/>
        </w:rPr>
      </w:pPr>
      <w:bookmarkStart w:id="20" w:name="_Toc44095436"/>
      <w:r>
        <w:rPr>
          <w:b/>
        </w:rPr>
        <w:lastRenderedPageBreak/>
        <w:t xml:space="preserve">MOCKUP DE </w:t>
      </w:r>
      <w:proofErr w:type="spellStart"/>
      <w:r>
        <w:rPr>
          <w:b/>
        </w:rPr>
        <w:t>DE</w:t>
      </w:r>
      <w:proofErr w:type="spellEnd"/>
      <w:r>
        <w:rPr>
          <w:b/>
        </w:rPr>
        <w:t xml:space="preserve"> BAIXA FIDELIDADE</w:t>
      </w:r>
      <w:bookmarkEnd w:id="20"/>
    </w:p>
    <w:p w14:paraId="06CB8A00" w14:textId="62130FB1" w:rsidR="002023FE" w:rsidRPr="002023FE" w:rsidRDefault="00E02E7B" w:rsidP="002023FE">
      <w:r>
        <w:t xml:space="preserve">Começamos a planejar como seria nosso sistema montando um layout simples em preto e branco, focado mais no posicionamento dos elementos nas telas como </w:t>
      </w:r>
      <w:proofErr w:type="spellStart"/>
      <w:r>
        <w:t>mostrão</w:t>
      </w:r>
      <w:proofErr w:type="spellEnd"/>
      <w:r>
        <w:t xml:space="preserve"> as imagens abaixo:</w:t>
      </w:r>
    </w:p>
    <w:p w14:paraId="7D0B8FD1" w14:textId="0C294C15" w:rsidR="004D38B8" w:rsidRPr="004D38B8" w:rsidRDefault="002023FE" w:rsidP="004D38B8">
      <w:r>
        <w:rPr>
          <w:b/>
          <w:noProof/>
        </w:rPr>
        <w:drawing>
          <wp:inline distT="0" distB="0" distL="0" distR="0" wp14:anchorId="275875DB" wp14:editId="07AE1D31">
            <wp:extent cx="5753100" cy="32956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C75F" w14:textId="056634B1" w:rsidR="009B5478" w:rsidRDefault="002023FE" w:rsidP="00C8586D">
      <w:r>
        <w:rPr>
          <w:noProof/>
        </w:rPr>
        <w:drawing>
          <wp:inline distT="0" distB="0" distL="0" distR="0" wp14:anchorId="0798D012" wp14:editId="0810BE6E">
            <wp:extent cx="5753100" cy="3295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6DE9" w14:textId="6CFD696B" w:rsidR="00370E34" w:rsidRPr="002E7274" w:rsidRDefault="00AF2E2D" w:rsidP="00C8586D">
      <w:pPr>
        <w:pStyle w:val="Ttulo1"/>
        <w:spacing w:line="360" w:lineRule="auto"/>
        <w:rPr>
          <w:color w:val="000000"/>
        </w:rPr>
      </w:pPr>
      <w:bookmarkStart w:id="21" w:name="_Toc44095437"/>
      <w:r>
        <w:rPr>
          <w:color w:val="000000"/>
        </w:rPr>
        <w:lastRenderedPageBreak/>
        <w:t>segunda sprint</w:t>
      </w:r>
      <w:bookmarkEnd w:id="21"/>
    </w:p>
    <w:p w14:paraId="2CE63DF4" w14:textId="6D9329F6" w:rsidR="00370E34" w:rsidRDefault="00526C50" w:rsidP="009B22ED">
      <w:pPr>
        <w:pStyle w:val="Ttulo2"/>
        <w:spacing w:line="360" w:lineRule="auto"/>
        <w:rPr>
          <w:b/>
        </w:rPr>
      </w:pPr>
      <w:bookmarkStart w:id="22" w:name="_Toc44095438"/>
      <w:r>
        <w:rPr>
          <w:b/>
        </w:rPr>
        <w:t>lEIAUTE DE ARQUIVO</w:t>
      </w:r>
      <w:bookmarkEnd w:id="22"/>
    </w:p>
    <w:p w14:paraId="41BDACB1" w14:textId="60160D63" w:rsidR="00526C50" w:rsidRDefault="00526C50" w:rsidP="00526C50">
      <w:r>
        <w:t xml:space="preserve">Para a matéria de Estrutura de dados foi desenvolvido um documento descrevendo o </w:t>
      </w:r>
      <w:proofErr w:type="spellStart"/>
      <w:r>
        <w:t>leiatute</w:t>
      </w:r>
      <w:proofErr w:type="spellEnd"/>
      <w:r>
        <w:t xml:space="preserve"> de arquivo para importação e exportação de dados. Para o contexto do nosso projeto aplicamos de tal forma </w:t>
      </w:r>
      <w:r w:rsidR="00B50174">
        <w:t>para que seja utilizado na importação de dados</w:t>
      </w:r>
      <w:r>
        <w:t xml:space="preserve"> das linhas de ônibus da SPTrans</w:t>
      </w:r>
      <w:r w:rsidR="00B50174">
        <w:t xml:space="preserve"> para o </w:t>
      </w:r>
      <w:proofErr w:type="spellStart"/>
      <w:r w:rsidR="00B50174">
        <w:t>nosse</w:t>
      </w:r>
      <w:proofErr w:type="spellEnd"/>
      <w:r w:rsidR="00B50174">
        <w:t xml:space="preserve"> sistema Zênite. </w:t>
      </w:r>
    </w:p>
    <w:p w14:paraId="490C89FF" w14:textId="0116DF38" w:rsidR="00B50174" w:rsidRDefault="00B50174" w:rsidP="00526C50"/>
    <w:p w14:paraId="657E2A2E" w14:textId="23C7135A" w:rsidR="00B50174" w:rsidRDefault="00B50174" w:rsidP="00526C50">
      <w:r>
        <w:t>Desta forma este documento explicação como deve ser o leiaute para o transporte de informação entre estes dois sistemas.</w:t>
      </w:r>
    </w:p>
    <w:p w14:paraId="273E35E5" w14:textId="18A64FA3" w:rsidR="00B50174" w:rsidRDefault="00B50174" w:rsidP="00526C50"/>
    <w:p w14:paraId="3F49D198" w14:textId="4F1B4014" w:rsidR="00B50174" w:rsidRDefault="00B50174" w:rsidP="00526C50">
      <w:r w:rsidRPr="00B50174">
        <w:rPr>
          <w:noProof/>
        </w:rPr>
        <w:drawing>
          <wp:inline distT="0" distB="0" distL="0" distR="0" wp14:anchorId="63761C66" wp14:editId="08B01DCC">
            <wp:extent cx="4143375" cy="4418330"/>
            <wp:effectExtent l="0" t="0" r="9525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723" w14:textId="5613BA7C" w:rsidR="00526C50" w:rsidRDefault="00526C50" w:rsidP="00526C50">
      <w:pPr>
        <w:pStyle w:val="Ttulo2"/>
        <w:spacing w:line="360" w:lineRule="auto"/>
        <w:rPr>
          <w:b/>
        </w:rPr>
      </w:pPr>
      <w:bookmarkStart w:id="23" w:name="_Toc44095439"/>
      <w:r>
        <w:rPr>
          <w:b/>
        </w:rPr>
        <w:lastRenderedPageBreak/>
        <w:t>mockups de alta fidelidade</w:t>
      </w:r>
      <w:bookmarkEnd w:id="23"/>
    </w:p>
    <w:p w14:paraId="4DE606A8" w14:textId="25985585" w:rsidR="00E02E7B" w:rsidRPr="00E02E7B" w:rsidRDefault="00E02E7B" w:rsidP="00E02E7B">
      <w:r>
        <w:t xml:space="preserve">Utilizamos dos </w:t>
      </w:r>
      <w:proofErr w:type="spellStart"/>
      <w:r>
        <w:t>mockups</w:t>
      </w:r>
      <w:proofErr w:type="spellEnd"/>
      <w:r>
        <w:t xml:space="preserve"> de baixa fidelidade feitos </w:t>
      </w:r>
      <w:r w:rsidR="003934B7">
        <w:t>anteriormente,</w:t>
      </w:r>
      <w:r>
        <w:t xml:space="preserve"> mas agora focado nos detalhes da página como cores, fontes e ícones.</w:t>
      </w:r>
    </w:p>
    <w:p w14:paraId="4918334E" w14:textId="4054C893" w:rsidR="00526C50" w:rsidRDefault="00526C50" w:rsidP="00526C50">
      <w:r>
        <w:rPr>
          <w:noProof/>
        </w:rPr>
        <w:drawing>
          <wp:inline distT="0" distB="0" distL="0" distR="0" wp14:anchorId="0F9F7683" wp14:editId="73924186">
            <wp:extent cx="5753100" cy="32956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D4DB" w14:textId="5465A473" w:rsidR="00526C50" w:rsidRDefault="00526C50" w:rsidP="00526C50">
      <w:r>
        <w:rPr>
          <w:noProof/>
        </w:rPr>
        <w:drawing>
          <wp:inline distT="0" distB="0" distL="0" distR="0" wp14:anchorId="3D649EAF" wp14:editId="3B054645">
            <wp:extent cx="5760720" cy="33026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262" w14:textId="6773CB83" w:rsidR="00526C50" w:rsidRDefault="00526C50" w:rsidP="00526C50"/>
    <w:p w14:paraId="3668E234" w14:textId="2AB158B9" w:rsidR="00526C50" w:rsidRDefault="00526C50" w:rsidP="00526C50">
      <w:pPr>
        <w:pStyle w:val="Ttulo2"/>
        <w:spacing w:line="360" w:lineRule="auto"/>
        <w:rPr>
          <w:b/>
        </w:rPr>
      </w:pPr>
      <w:bookmarkStart w:id="24" w:name="_Toc44095440"/>
      <w:r>
        <w:rPr>
          <w:b/>
        </w:rPr>
        <w:lastRenderedPageBreak/>
        <w:t>planilha de arquitetura</w:t>
      </w:r>
      <w:bookmarkEnd w:id="24"/>
    </w:p>
    <w:p w14:paraId="70A58D24" w14:textId="37B42FF9" w:rsidR="00E02E7B" w:rsidRPr="00E02E7B" w:rsidRDefault="00E02E7B" w:rsidP="00E02E7B">
      <w:r>
        <w:t xml:space="preserve">Planejamos e documentamos nossa arquitetura </w:t>
      </w:r>
      <w:proofErr w:type="spellStart"/>
      <w:r>
        <w:t>atráves</w:t>
      </w:r>
      <w:proofErr w:type="spellEnd"/>
      <w:r>
        <w:t xml:space="preserve"> desta planilha detalhando como será feito atividades como o </w:t>
      </w:r>
      <w:proofErr w:type="spellStart"/>
      <w:r>
        <w:t>deploy</w:t>
      </w:r>
      <w:proofErr w:type="spellEnd"/>
      <w:r>
        <w:t xml:space="preserve"> da aplicação, (com Azure </w:t>
      </w:r>
      <w:proofErr w:type="spellStart"/>
      <w:r>
        <w:t>DevOps</w:t>
      </w:r>
      <w:proofErr w:type="spellEnd"/>
      <w:r>
        <w:t xml:space="preserve">), e quais elementos </w:t>
      </w:r>
      <w:r w:rsidR="003934B7">
        <w:t>garantirão</w:t>
      </w:r>
      <w:r>
        <w:t xml:space="preserve"> a segurança do nosso sistema (JWT Token).</w:t>
      </w:r>
    </w:p>
    <w:p w14:paraId="55BFB3FD" w14:textId="1E013691" w:rsidR="00526C50" w:rsidRDefault="00E35638" w:rsidP="00526C50">
      <w:r w:rsidRPr="00E35638">
        <w:rPr>
          <w:noProof/>
        </w:rPr>
        <w:drawing>
          <wp:inline distT="0" distB="0" distL="0" distR="0" wp14:anchorId="2F97148B" wp14:editId="674724DD">
            <wp:extent cx="5760720" cy="3249295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F567" w14:textId="6073A01C" w:rsidR="00526C50" w:rsidRDefault="00526C50" w:rsidP="00526C50"/>
    <w:p w14:paraId="21594A41" w14:textId="35C1A4B4" w:rsidR="00526C50" w:rsidRDefault="00E02E7B" w:rsidP="00526C50">
      <w:pPr>
        <w:pStyle w:val="Ttulo2"/>
        <w:spacing w:line="360" w:lineRule="auto"/>
        <w:rPr>
          <w:b/>
        </w:rPr>
      </w:pPr>
      <w:bookmarkStart w:id="25" w:name="_Toc44095441"/>
      <w:r>
        <w:rPr>
          <w:noProof/>
        </w:rPr>
        <w:drawing>
          <wp:anchor distT="0" distB="0" distL="114300" distR="114300" simplePos="0" relativeHeight="251668480" behindDoc="0" locked="0" layoutInCell="1" allowOverlap="1" wp14:anchorId="7C2D88F8" wp14:editId="6608AF13">
            <wp:simplePos x="0" y="0"/>
            <wp:positionH relativeFrom="margin">
              <wp:posOffset>2425065</wp:posOffset>
            </wp:positionH>
            <wp:positionV relativeFrom="paragraph">
              <wp:posOffset>551815</wp:posOffset>
            </wp:positionV>
            <wp:extent cx="3848100" cy="2654935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C50">
        <w:rPr>
          <w:b/>
        </w:rPr>
        <w:t>storyboard</w:t>
      </w:r>
      <w:bookmarkEnd w:id="25"/>
    </w:p>
    <w:p w14:paraId="0A36898C" w14:textId="5022D567" w:rsidR="00E02E7B" w:rsidRPr="00E02E7B" w:rsidRDefault="00E02E7B" w:rsidP="00E02E7B">
      <w:r>
        <w:rPr>
          <w:noProof/>
        </w:rPr>
        <w:t>Ao lado</w:t>
      </w:r>
      <w:r>
        <w:t xml:space="preserve"> temos o </w:t>
      </w:r>
      <w:proofErr w:type="spellStart"/>
      <w:r>
        <w:t>storyboard</w:t>
      </w:r>
      <w:proofErr w:type="spellEnd"/>
      <w:r>
        <w:t xml:space="preserve"> do</w:t>
      </w:r>
      <w:r w:rsidR="003934B7">
        <w:t>s</w:t>
      </w:r>
      <w:r>
        <w:t xml:space="preserve"> </w:t>
      </w:r>
      <w:r w:rsidR="003934B7">
        <w:t>nossos sistemas</w:t>
      </w:r>
      <w:r>
        <w:t>, explicando de forma rápida o processo atual utilizado na SPTrans e o que planejamos trazer para este cenário com o nosso sistema Zênite.</w:t>
      </w:r>
    </w:p>
    <w:p w14:paraId="171C5D07" w14:textId="522CDA7C" w:rsidR="00E02E7B" w:rsidRPr="00E02E7B" w:rsidRDefault="00E02E7B" w:rsidP="00E02E7B"/>
    <w:p w14:paraId="20D3447A" w14:textId="0FC83AFE" w:rsidR="00526C50" w:rsidRDefault="00526C50" w:rsidP="00526C50"/>
    <w:p w14:paraId="09390ABF" w14:textId="60D86594" w:rsidR="00526C50" w:rsidRDefault="00526C50" w:rsidP="00526C50">
      <w:pPr>
        <w:pStyle w:val="Ttulo2"/>
        <w:spacing w:line="360" w:lineRule="auto"/>
        <w:rPr>
          <w:b/>
        </w:rPr>
      </w:pPr>
      <w:bookmarkStart w:id="26" w:name="_Toc44095442"/>
      <w:r>
        <w:rPr>
          <w:b/>
        </w:rPr>
        <w:lastRenderedPageBreak/>
        <w:t>user stories</w:t>
      </w:r>
      <w:bookmarkEnd w:id="26"/>
    </w:p>
    <w:p w14:paraId="68BDD6F3" w14:textId="13987C0B" w:rsidR="00E02E7B" w:rsidRPr="00E02E7B" w:rsidRDefault="00E02E7B" w:rsidP="00E02E7B">
      <w:r>
        <w:t>Criamos duas frases de cada</w:t>
      </w:r>
      <w:r w:rsidR="003934B7">
        <w:t xml:space="preserve"> </w:t>
      </w:r>
      <w:proofErr w:type="spellStart"/>
      <w:r>
        <w:t>proto</w:t>
      </w:r>
      <w:proofErr w:type="spellEnd"/>
      <w:r>
        <w:t xml:space="preserve"> persona que detalha de forma rápida </w:t>
      </w:r>
      <w:r w:rsidR="00CB3099">
        <w:t xml:space="preserve">as </w:t>
      </w:r>
      <w:r>
        <w:t xml:space="preserve">necessidades e </w:t>
      </w:r>
      <w:r w:rsidR="00CB3099">
        <w:t>os desejos</w:t>
      </w:r>
      <w:r>
        <w:t xml:space="preserve"> que podem ser transformados em funcionalidades no sistema.</w:t>
      </w:r>
    </w:p>
    <w:p w14:paraId="699CE094" w14:textId="1DBEA947" w:rsidR="00526C50" w:rsidRDefault="00526C50" w:rsidP="00526C50">
      <w:r w:rsidRPr="00526C50">
        <w:rPr>
          <w:noProof/>
        </w:rPr>
        <w:drawing>
          <wp:inline distT="0" distB="0" distL="0" distR="0" wp14:anchorId="3670B96C" wp14:editId="155DCE03">
            <wp:extent cx="5760720" cy="17246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4506" w14:textId="19672C4B" w:rsidR="00E02E7B" w:rsidRDefault="00526C50" w:rsidP="00E02E7B">
      <w:pPr>
        <w:pStyle w:val="Ttulo2"/>
        <w:spacing w:line="360" w:lineRule="auto"/>
        <w:rPr>
          <w:b/>
        </w:rPr>
      </w:pPr>
      <w:bookmarkStart w:id="27" w:name="_Toc44095443"/>
      <w:r>
        <w:rPr>
          <w:b/>
        </w:rPr>
        <w:t>arquitetura de software</w:t>
      </w:r>
      <w:bookmarkEnd w:id="27"/>
    </w:p>
    <w:p w14:paraId="261B0227" w14:textId="31C22FB7" w:rsidR="00E02E7B" w:rsidRPr="00E02E7B" w:rsidRDefault="00E02E7B" w:rsidP="00E02E7B"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7454253E" wp14:editId="4AC6E38D">
            <wp:simplePos x="0" y="0"/>
            <wp:positionH relativeFrom="margin">
              <wp:posOffset>91440</wp:posOffset>
            </wp:positionH>
            <wp:positionV relativeFrom="paragraph">
              <wp:posOffset>725805</wp:posOffset>
            </wp:positionV>
            <wp:extent cx="5010150" cy="3395345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6871" r="2604" b="14511"/>
                    <a:stretch/>
                  </pic:blipFill>
                  <pic:spPr bwMode="auto">
                    <a:xfrm>
                      <a:off x="0" y="0"/>
                      <a:ext cx="501015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Abaixo descrevemos em dois diagramas a arquitetura de nosso projeto na forma de containers para um público mais técnico.</w:t>
      </w:r>
    </w:p>
    <w:p w14:paraId="082227B0" w14:textId="5F88A906" w:rsidR="00526C50" w:rsidRPr="00526C50" w:rsidRDefault="00E02E7B" w:rsidP="00526C5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6D4AD4" wp14:editId="6787CB2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53100" cy="4048125"/>
            <wp:effectExtent l="0" t="0" r="0" b="9525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3E51F" w14:textId="163B94FD" w:rsidR="00526C50" w:rsidRDefault="00526C50" w:rsidP="00526C50">
      <w:pPr>
        <w:pStyle w:val="Ttulo2"/>
        <w:spacing w:line="360" w:lineRule="auto"/>
        <w:rPr>
          <w:b/>
        </w:rPr>
      </w:pPr>
      <w:bookmarkStart w:id="28" w:name="_Toc44095444"/>
      <w:r>
        <w:rPr>
          <w:b/>
        </w:rPr>
        <w:t>padrão de projeto</w:t>
      </w:r>
      <w:bookmarkEnd w:id="28"/>
    </w:p>
    <w:p w14:paraId="5960CB5C" w14:textId="259AF371" w:rsidR="00AF2E2D" w:rsidRDefault="00E02E7B" w:rsidP="00AF2E2D">
      <w:r>
        <w:t xml:space="preserve">Determinamos nessa sprint o padrão de projeto </w:t>
      </w:r>
      <w:proofErr w:type="spellStart"/>
      <w:r>
        <w:t>Interator</w:t>
      </w:r>
      <w:proofErr w:type="spellEnd"/>
      <w:r>
        <w:t xml:space="preserve"> para ser utilizado em nosso projeto na implementação do módulo de importação e exportação de dados do nosso</w:t>
      </w:r>
      <w:r w:rsidR="00F14A0E">
        <w:t xml:space="preserve"> </w:t>
      </w:r>
      <w:r>
        <w:t>sistema</w:t>
      </w:r>
      <w:r w:rsidR="00F14A0E">
        <w:t xml:space="preserve"> </w:t>
      </w:r>
      <w:r>
        <w:t>com o sistema da SPTrans</w:t>
      </w:r>
      <w:r w:rsidR="00F14A0E">
        <w:t xml:space="preserve">. Nesta funcionalidade também será aplicado o </w:t>
      </w:r>
      <w:proofErr w:type="spellStart"/>
      <w:r w:rsidR="00F14A0E">
        <w:t>leiatue</w:t>
      </w:r>
      <w:proofErr w:type="spellEnd"/>
      <w:r w:rsidR="00F14A0E">
        <w:t xml:space="preserve"> de arquivo mencionado anteriormente.</w:t>
      </w:r>
    </w:p>
    <w:p w14:paraId="198F9D8F" w14:textId="6A843338" w:rsidR="002C5DBB" w:rsidRDefault="002C5DBB" w:rsidP="002C5DBB">
      <w:pPr>
        <w:pStyle w:val="Ttulo2"/>
        <w:rPr>
          <w:b/>
          <w:bCs w:val="0"/>
        </w:rPr>
      </w:pPr>
      <w:bookmarkStart w:id="29" w:name="_Toc44095445"/>
      <w:r w:rsidRPr="00EB10C3">
        <w:rPr>
          <w:b/>
          <w:bCs w:val="0"/>
        </w:rPr>
        <w:t>Ardu</w:t>
      </w:r>
      <w:r>
        <w:rPr>
          <w:b/>
          <w:bCs w:val="0"/>
        </w:rPr>
        <w:t>í</w:t>
      </w:r>
      <w:r w:rsidRPr="00EB10C3">
        <w:rPr>
          <w:b/>
          <w:bCs w:val="0"/>
        </w:rPr>
        <w:t>no e RFDI</w:t>
      </w:r>
      <w:bookmarkEnd w:id="29"/>
    </w:p>
    <w:p w14:paraId="64C54777" w14:textId="77777777" w:rsidR="002C5DBB" w:rsidRDefault="002C5DBB" w:rsidP="002C5DBB">
      <w:r>
        <w:t xml:space="preserve">Foi implementado como inovação na solução o uso do </w:t>
      </w:r>
      <w:proofErr w:type="spellStart"/>
      <w:r>
        <w:t>arduíno</w:t>
      </w:r>
      <w:proofErr w:type="spellEnd"/>
      <w:r>
        <w:t xml:space="preserve"> com  </w:t>
      </w:r>
      <w:proofErr w:type="spellStart"/>
      <w:r>
        <w:t>NodeJS</w:t>
      </w:r>
      <w:proofErr w:type="spellEnd"/>
      <w:r>
        <w:t xml:space="preserve"> para que o fiscal pudesse iniciar e encerrar uma viagem automaticamente através de sinais de rádio, recuperando e armazenando os dados remotamente usando um dispositivo com uma etiqueta RFDI, que envia os dados para o banco de dados que por sua vez  fornece as informações em tempo real para o sistema  Zênite.</w:t>
      </w:r>
    </w:p>
    <w:p w14:paraId="6CADDB5C" w14:textId="77777777" w:rsidR="002C5DBB" w:rsidRPr="002C5DBB" w:rsidRDefault="002C5DBB" w:rsidP="002C5DBB"/>
    <w:p w14:paraId="2E5EE0C6" w14:textId="359C3331" w:rsidR="002C5DBB" w:rsidRDefault="002C5DBB" w:rsidP="00AF2E2D"/>
    <w:p w14:paraId="024BE5CF" w14:textId="72AEBA5E" w:rsidR="00AF2E2D" w:rsidRPr="002E7274" w:rsidRDefault="00AF2E2D" w:rsidP="00053FC8">
      <w:pPr>
        <w:pStyle w:val="Ttulo1"/>
      </w:pPr>
      <w:bookmarkStart w:id="30" w:name="_Toc44095446"/>
      <w:r>
        <w:lastRenderedPageBreak/>
        <w:t>terceira sprint</w:t>
      </w:r>
      <w:bookmarkEnd w:id="30"/>
    </w:p>
    <w:p w14:paraId="34BBDE10" w14:textId="0940DB82" w:rsidR="00AF2E2D" w:rsidRDefault="00B50174" w:rsidP="00AF2E2D">
      <w:pPr>
        <w:pStyle w:val="Ttulo2"/>
        <w:spacing w:line="360" w:lineRule="auto"/>
        <w:rPr>
          <w:b/>
        </w:rPr>
      </w:pPr>
      <w:bookmarkStart w:id="31" w:name="_Toc44095447"/>
      <w:r>
        <w:rPr>
          <w:b/>
        </w:rPr>
        <w:t>microserviços</w:t>
      </w:r>
      <w:bookmarkEnd w:id="31"/>
    </w:p>
    <w:p w14:paraId="1831D190" w14:textId="32D1EE9B" w:rsidR="00B50174" w:rsidRDefault="007C5254" w:rsidP="00B50174">
      <w:r>
        <w:t xml:space="preserve">Os </w:t>
      </w:r>
      <w:proofErr w:type="spellStart"/>
      <w:r>
        <w:t>microserviços</w:t>
      </w:r>
      <w:proofErr w:type="spellEnd"/>
      <w:r>
        <w:t xml:space="preserve"> implementados no projeto s</w:t>
      </w:r>
      <w:r w:rsidR="00CB3099">
        <w:t xml:space="preserve">ão a </w:t>
      </w:r>
      <w:proofErr w:type="spellStart"/>
      <w:r w:rsidR="00CB3099">
        <w:t>Api</w:t>
      </w:r>
      <w:proofErr w:type="spellEnd"/>
      <w:r w:rsidR="00CB3099">
        <w:t xml:space="preserve"> do Olho vivo que é responsável por fornecer todos os dados das linhas que alimentam nossa aplicação</w:t>
      </w:r>
      <w:r w:rsidR="00362CD9">
        <w:t>, e</w:t>
      </w:r>
      <w:r w:rsidR="00CB3099">
        <w:t xml:space="preserve"> </w:t>
      </w:r>
      <w:r w:rsidR="00362CD9">
        <w:t xml:space="preserve">a </w:t>
      </w:r>
      <w:proofErr w:type="spellStart"/>
      <w:r w:rsidR="00362CD9">
        <w:t>FilaObj</w:t>
      </w:r>
      <w:proofErr w:type="spellEnd"/>
      <w:r w:rsidR="00362CD9">
        <w:t xml:space="preserve"> </w:t>
      </w:r>
      <w:r>
        <w:t xml:space="preserve">que implementa a lista de objetos de </w:t>
      </w:r>
      <w:r w:rsidR="00362CD9">
        <w:t>exportação e importação de</w:t>
      </w:r>
      <w:r>
        <w:t xml:space="preserve"> dados descrito em seguida. </w:t>
      </w:r>
    </w:p>
    <w:p w14:paraId="60B595D9" w14:textId="734EF062" w:rsidR="00B50174" w:rsidRDefault="00B50174" w:rsidP="00B50174">
      <w:pPr>
        <w:pStyle w:val="Ttulo2"/>
        <w:spacing w:line="360" w:lineRule="auto"/>
        <w:rPr>
          <w:b/>
        </w:rPr>
      </w:pPr>
      <w:bookmarkStart w:id="32" w:name="_Toc44095448"/>
      <w:r>
        <w:rPr>
          <w:b/>
        </w:rPr>
        <w:t>implementação d</w:t>
      </w:r>
      <w:r w:rsidR="007C5254">
        <w:rPr>
          <w:b/>
        </w:rPr>
        <w:t xml:space="preserve">a </w:t>
      </w:r>
      <w:r w:rsidR="00362CD9">
        <w:rPr>
          <w:b/>
        </w:rPr>
        <w:t>exportação e</w:t>
      </w:r>
      <w:r w:rsidR="00362CD9" w:rsidRPr="00362CD9">
        <w:rPr>
          <w:b/>
        </w:rPr>
        <w:t xml:space="preserve"> </w:t>
      </w:r>
      <w:r w:rsidR="00362CD9">
        <w:rPr>
          <w:b/>
        </w:rPr>
        <w:t>importação</w:t>
      </w:r>
      <w:r w:rsidR="007C5254">
        <w:rPr>
          <w:b/>
        </w:rPr>
        <w:t xml:space="preserve"> de dados</w:t>
      </w:r>
      <w:bookmarkEnd w:id="32"/>
    </w:p>
    <w:p w14:paraId="71EF7301" w14:textId="14F74CB1" w:rsidR="007C5254" w:rsidRPr="007C5254" w:rsidRDefault="007C5254" w:rsidP="007C5254">
      <w:r>
        <w:t xml:space="preserve">Implementamos com o uso do padrão de projeto </w:t>
      </w:r>
      <w:proofErr w:type="spellStart"/>
      <w:r>
        <w:t>interator</w:t>
      </w:r>
      <w:proofErr w:type="spellEnd"/>
      <w:r>
        <w:t xml:space="preserve"> e seguindo nosso documento de </w:t>
      </w:r>
      <w:proofErr w:type="spellStart"/>
      <w:r>
        <w:t>leiaute</w:t>
      </w:r>
      <w:r w:rsidR="00362CD9">
        <w:t>,o</w:t>
      </w:r>
      <w:proofErr w:type="spellEnd"/>
      <w:r>
        <w:t xml:space="preserve"> arquivo d</w:t>
      </w:r>
      <w:r w:rsidR="00793C3F">
        <w:t>e</w:t>
      </w:r>
      <w:r>
        <w:t xml:space="preserve"> exportação</w:t>
      </w:r>
      <w:r w:rsidR="00793C3F">
        <w:t xml:space="preserve"> e importação</w:t>
      </w:r>
      <w:r>
        <w:t xml:space="preserve"> para trocar dados com o </w:t>
      </w:r>
      <w:proofErr w:type="spellStart"/>
      <w:r>
        <w:t>sitema</w:t>
      </w:r>
      <w:proofErr w:type="spellEnd"/>
      <w:r>
        <w:t xml:space="preserve"> da SPTrans</w:t>
      </w:r>
      <w:r w:rsidR="00793C3F">
        <w:t xml:space="preserve"> e prestar contas dos dados que estão em nossa base em caso de solicitação de órgãos e instituições públicas e privadas.</w:t>
      </w:r>
    </w:p>
    <w:p w14:paraId="7F175D99" w14:textId="5E8FC2AB" w:rsidR="00B50174" w:rsidRPr="00336677" w:rsidRDefault="00B50174" w:rsidP="00B50174">
      <w:pPr>
        <w:pStyle w:val="Ttulo2"/>
        <w:spacing w:line="360" w:lineRule="auto"/>
        <w:rPr>
          <w:color w:val="FF0000"/>
        </w:rPr>
      </w:pPr>
      <w:bookmarkStart w:id="33" w:name="_Toc44095449"/>
      <w:r>
        <w:rPr>
          <w:b/>
        </w:rPr>
        <w:t xml:space="preserve">testes </w:t>
      </w:r>
      <w:r w:rsidR="00362CD9">
        <w:rPr>
          <w:b/>
        </w:rPr>
        <w:t>Automatizados</w:t>
      </w:r>
      <w:bookmarkEnd w:id="33"/>
    </w:p>
    <w:p w14:paraId="0BB775E9" w14:textId="706E0C38" w:rsidR="00053FC8" w:rsidRDefault="00330535" w:rsidP="00330535">
      <w:r w:rsidRPr="00330535">
        <w:t xml:space="preserve">Os testes foram feitos com </w:t>
      </w:r>
      <w:proofErr w:type="spellStart"/>
      <w:r w:rsidR="00362CD9">
        <w:t>Junit</w:t>
      </w:r>
      <w:proofErr w:type="spellEnd"/>
      <w:r w:rsidR="00362CD9">
        <w:t xml:space="preserve"> </w:t>
      </w:r>
      <w:r w:rsidR="005601D2">
        <w:t xml:space="preserve">que é muito utilizado para fazer testes automatizados em códigos Java, o principal motivo </w:t>
      </w:r>
      <w:r w:rsidR="00362CD9">
        <w:t>para</w:t>
      </w:r>
      <w:r w:rsidR="005601D2">
        <w:t xml:space="preserve"> ter esses testes é</w:t>
      </w:r>
      <w:r w:rsidR="00362CD9">
        <w:t xml:space="preserve"> </w:t>
      </w:r>
      <w:r w:rsidRPr="00330535">
        <w:t>manter a qualidade do produto, através deles é possível validar se o sistema implementa os requisitos e verificar se o faz de forma correta</w:t>
      </w:r>
      <w:r w:rsidR="00362CD9">
        <w:t xml:space="preserve">, garantindo a segurança, velocidade e menor proporção de erros ao projeto implementado. </w:t>
      </w:r>
    </w:p>
    <w:p w14:paraId="5C2E6DAD" w14:textId="3DCEE69B" w:rsidR="00EB10C3" w:rsidRDefault="002C5DBB" w:rsidP="00EB10C3">
      <w:pPr>
        <w:pStyle w:val="Ttulo2"/>
        <w:rPr>
          <w:b/>
          <w:bCs w:val="0"/>
        </w:rPr>
      </w:pPr>
      <w:bookmarkStart w:id="34" w:name="_Toc44095450"/>
      <w:r>
        <w:rPr>
          <w:b/>
          <w:bCs w:val="0"/>
        </w:rPr>
        <w:t>Motion – Video do sistema</w:t>
      </w:r>
      <w:bookmarkEnd w:id="34"/>
    </w:p>
    <w:p w14:paraId="4571AFA2" w14:textId="78DDC68D" w:rsidR="002C5DBB" w:rsidRPr="002C5DBB" w:rsidRDefault="002C5DBB" w:rsidP="002C5DBB">
      <w:r>
        <w:t xml:space="preserve">Para facilitar o entendimento da aplicação e solução proposta por nós, fizemos uma animação para exemplificar o uso do sistema e como </w:t>
      </w:r>
      <w:r w:rsidR="00793C3F">
        <w:t>isso pode mudar efetivamente a rotina das personas que destinamos este projeto.</w:t>
      </w:r>
    </w:p>
    <w:p w14:paraId="4E659FA7" w14:textId="77777777" w:rsidR="00C86104" w:rsidRDefault="00C86104" w:rsidP="00330535"/>
    <w:p w14:paraId="4A6F797F" w14:textId="77777777" w:rsidR="00C86104" w:rsidRDefault="00C86104" w:rsidP="00330535"/>
    <w:p w14:paraId="2D098B1C" w14:textId="7107AB91" w:rsidR="00053FC8" w:rsidRDefault="00053FC8" w:rsidP="00053FC8">
      <w:pPr>
        <w:pStyle w:val="Ttulo1"/>
      </w:pPr>
      <w:bookmarkStart w:id="35" w:name="_Toc44095451"/>
      <w:r>
        <w:lastRenderedPageBreak/>
        <w:t>Considerações Finais</w:t>
      </w:r>
      <w:bookmarkEnd w:id="35"/>
    </w:p>
    <w:p w14:paraId="54D4E22F" w14:textId="0FD60B7F" w:rsidR="00053FC8" w:rsidRPr="00EB10C3" w:rsidRDefault="00053FC8" w:rsidP="00053FC8">
      <w:pPr>
        <w:pStyle w:val="Ttulo2"/>
        <w:rPr>
          <w:b/>
          <w:bCs w:val="0"/>
        </w:rPr>
      </w:pPr>
      <w:bookmarkStart w:id="36" w:name="_Toc44095452"/>
      <w:r w:rsidRPr="00EB10C3">
        <w:rPr>
          <w:b/>
          <w:bCs w:val="0"/>
        </w:rPr>
        <w:t>Conclusão</w:t>
      </w:r>
      <w:bookmarkEnd w:id="36"/>
    </w:p>
    <w:p w14:paraId="2183C76D" w14:textId="7B79D062" w:rsidR="00053FC8" w:rsidRDefault="00053FC8" w:rsidP="00053FC8">
      <w:r>
        <w:t xml:space="preserve">Ao </w:t>
      </w:r>
      <w:proofErr w:type="spellStart"/>
      <w:r>
        <w:t>inicarmos</w:t>
      </w:r>
      <w:proofErr w:type="spellEnd"/>
      <w:r>
        <w:t xml:space="preserve"> o projeto tivemos o desafio  de escolhermos um tema </w:t>
      </w:r>
      <w:proofErr w:type="spellStart"/>
      <w:r>
        <w:t>o qual</w:t>
      </w:r>
      <w:proofErr w:type="spellEnd"/>
      <w:r>
        <w:t xml:space="preserve"> gostaríamos de trabalhar e queríamos que </w:t>
      </w:r>
      <w:r w:rsidR="00C86104">
        <w:t xml:space="preserve">fosse algo </w:t>
      </w:r>
      <w:r>
        <w:t xml:space="preserve">relacionado ao dia a dia das pessoas e pudesse ser usado para auxiliá-las na </w:t>
      </w:r>
      <w:proofErr w:type="spellStart"/>
      <w:r>
        <w:t>excecuções</w:t>
      </w:r>
      <w:proofErr w:type="spellEnd"/>
      <w:r>
        <w:t xml:space="preserve"> de suas tarefas.</w:t>
      </w:r>
    </w:p>
    <w:p w14:paraId="0E284C3E" w14:textId="011FF72F" w:rsidR="00053FC8" w:rsidRDefault="00053FC8" w:rsidP="00053FC8">
      <w:r>
        <w:t xml:space="preserve">Foi assim que nasceu a Orion e depois o Zênite, tivemos muitas </w:t>
      </w:r>
      <w:proofErr w:type="spellStart"/>
      <w:r>
        <w:t>idéias</w:t>
      </w:r>
      <w:proofErr w:type="spellEnd"/>
      <w:r>
        <w:t xml:space="preserve"> para implementá-lo, algumas até que seriam muito </w:t>
      </w:r>
      <w:r w:rsidR="008001C9">
        <w:t>interessantes, porém não caberiam ao escopo e o tempo para a implementação não seria o suficiente.</w:t>
      </w:r>
    </w:p>
    <w:p w14:paraId="74C67D6A" w14:textId="3B64EF4F" w:rsidR="008001C9" w:rsidRDefault="008001C9" w:rsidP="00053FC8">
      <w:r>
        <w:t xml:space="preserve">Então </w:t>
      </w:r>
      <w:proofErr w:type="spellStart"/>
      <w:r>
        <w:t>enxutamos</w:t>
      </w:r>
      <w:proofErr w:type="spellEnd"/>
      <w:r>
        <w:t xml:space="preserve"> o escopo e fomos sprint a sprint fazendo novas implementações e dando continuidade ao que tínhamos desenhado para este projeto na versão web.</w:t>
      </w:r>
    </w:p>
    <w:p w14:paraId="2A3D6EA3" w14:textId="230BCCE5" w:rsidR="008001C9" w:rsidRDefault="008001C9" w:rsidP="00053FC8">
      <w:r>
        <w:t xml:space="preserve">Tivemos a escolha assertiva dos integrantes do grupo, que garantiu o sucesso deste </w:t>
      </w:r>
      <w:proofErr w:type="spellStart"/>
      <w:r>
        <w:t>sistema,pois</w:t>
      </w:r>
      <w:proofErr w:type="spellEnd"/>
      <w:r>
        <w:t xml:space="preserve"> ele foi desenvolvido com muito comprometimento, profissionalismo e maturidade.</w:t>
      </w:r>
    </w:p>
    <w:p w14:paraId="16C03833" w14:textId="738D61BF" w:rsidR="008001C9" w:rsidRDefault="008001C9" w:rsidP="00053FC8">
      <w:r>
        <w:t>Estamos muito felizes com o resultado e ansiosos para a implementação deste sistema na versão mobile, teremos mais desafios e aprendizados, com foco e trabalho em equipe esperamos entregar um projeto com assertividade, qualidade e profissionalismo no próximo semestre.</w:t>
      </w:r>
    </w:p>
    <w:p w14:paraId="42266E34" w14:textId="7B48ADEB" w:rsidR="00EB10C3" w:rsidRPr="00053FC8" w:rsidRDefault="008001C9" w:rsidP="00053FC8">
      <w:proofErr w:type="spellStart"/>
      <w:r>
        <w:t>Agradeçemos</w:t>
      </w:r>
      <w:proofErr w:type="spellEnd"/>
      <w:r>
        <w:t xml:space="preserve"> a todos os professores que têm nos ensinado e acompanhado nossa trajetória a cada projeto entregue, </w:t>
      </w:r>
      <w:r w:rsidR="00EB10C3">
        <w:t>pois se entregamos um sistema com qualidade é porque aprendemos com todos vocês a fazer o melhor sempre e nos dedicarmos ao</w:t>
      </w:r>
      <w:r w:rsidR="00C86104">
        <w:t xml:space="preserve"> máximo</w:t>
      </w:r>
      <w:r w:rsidR="00EB10C3">
        <w:t>.</w:t>
      </w:r>
    </w:p>
    <w:p w14:paraId="49CE5568" w14:textId="77777777" w:rsidR="00053FC8" w:rsidRDefault="00053FC8" w:rsidP="00C8586D">
      <w:pPr>
        <w:pStyle w:val="EstiloNormalGrandeesquerda"/>
      </w:pPr>
    </w:p>
    <w:p w14:paraId="617DC0DE" w14:textId="77777777" w:rsidR="00053FC8" w:rsidRDefault="00053FC8" w:rsidP="00C8586D">
      <w:pPr>
        <w:pStyle w:val="EstiloNormalGrandeesquerda"/>
      </w:pPr>
    </w:p>
    <w:p w14:paraId="42CAA766" w14:textId="7DB427C4" w:rsidR="00053FC8" w:rsidRDefault="00053FC8" w:rsidP="00C8586D">
      <w:pPr>
        <w:pStyle w:val="EstiloNormalGrandeesquerda"/>
      </w:pPr>
    </w:p>
    <w:p w14:paraId="6ACEF512" w14:textId="2CE863A8" w:rsidR="00066113" w:rsidRDefault="00066113" w:rsidP="00066113">
      <w:pPr>
        <w:tabs>
          <w:tab w:val="clear" w:pos="851"/>
          <w:tab w:val="left" w:pos="7095"/>
        </w:tabs>
      </w:pPr>
      <w:r>
        <w:tab/>
        <w:t xml:space="preserve"> E</w:t>
      </w:r>
      <w:r>
        <w:tab/>
      </w:r>
      <w:proofErr w:type="spellStart"/>
      <w:r>
        <w:t>quipe</w:t>
      </w:r>
      <w:proofErr w:type="spellEnd"/>
      <w:r>
        <w:t xml:space="preserve"> </w:t>
      </w:r>
    </w:p>
    <w:p w14:paraId="43E1CA9B" w14:textId="1CDCD705" w:rsidR="00066113" w:rsidRDefault="00066113" w:rsidP="00066113">
      <w:pPr>
        <w:tabs>
          <w:tab w:val="clear" w:pos="851"/>
          <w:tab w:val="left" w:pos="7095"/>
        </w:tabs>
      </w:pPr>
      <w:r>
        <w:tab/>
      </w:r>
      <w:r w:rsidR="00F93E9A">
        <w:t xml:space="preserve">     </w:t>
      </w:r>
      <w:r w:rsidR="00F93E9A">
        <w:rPr>
          <w:noProof/>
        </w:rPr>
        <w:drawing>
          <wp:inline distT="0" distB="0" distL="0" distR="0" wp14:anchorId="335472C3" wp14:editId="5B00BFAE">
            <wp:extent cx="730464" cy="2381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00" cy="24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BE1A" w14:textId="74977E6F" w:rsidR="00F93E9A" w:rsidRPr="00066113" w:rsidRDefault="00F93E9A" w:rsidP="00066113">
      <w:pPr>
        <w:tabs>
          <w:tab w:val="clear" w:pos="851"/>
          <w:tab w:val="left" w:pos="7095"/>
        </w:tabs>
      </w:pPr>
    </w:p>
    <w:sectPr w:rsidR="00F93E9A" w:rsidRPr="00066113" w:rsidSect="008B07EE">
      <w:headerReference w:type="default" r:id="rId30"/>
      <w:footerReference w:type="default" r:id="rId31"/>
      <w:headerReference w:type="first" r:id="rId32"/>
      <w:footerReference w:type="first" r:id="rId3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3D1AF" w14:textId="77777777" w:rsidR="00F037FB" w:rsidRDefault="00F037FB">
      <w:r>
        <w:separator/>
      </w:r>
    </w:p>
    <w:p w14:paraId="44201252" w14:textId="77777777" w:rsidR="00F037FB" w:rsidRDefault="00F037FB"/>
    <w:p w14:paraId="1D6BB546" w14:textId="77777777" w:rsidR="00F037FB" w:rsidRDefault="00F037FB"/>
    <w:p w14:paraId="4815FDF8" w14:textId="77777777" w:rsidR="00F037FB" w:rsidRDefault="00F037FB"/>
  </w:endnote>
  <w:endnote w:type="continuationSeparator" w:id="0">
    <w:p w14:paraId="01085C6E" w14:textId="77777777" w:rsidR="00F037FB" w:rsidRDefault="00F037FB">
      <w:r>
        <w:continuationSeparator/>
      </w:r>
    </w:p>
    <w:p w14:paraId="38CEA5C7" w14:textId="77777777" w:rsidR="00F037FB" w:rsidRDefault="00F037FB"/>
    <w:p w14:paraId="6ABA9783" w14:textId="77777777" w:rsidR="00F037FB" w:rsidRDefault="00F037FB"/>
    <w:p w14:paraId="13536831" w14:textId="77777777" w:rsidR="00F037FB" w:rsidRDefault="00F037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F12F551" w:rsidR="00F93E9A" w:rsidRPr="00066113" w:rsidRDefault="00F93E9A" w:rsidP="00066113">
    <w:pPr>
      <w:pStyle w:val="Rodap"/>
    </w:pPr>
    <w:r>
      <w:rPr>
        <w:noProof/>
      </w:rPr>
      <w:drawing>
        <wp:inline distT="0" distB="0" distL="0" distR="0" wp14:anchorId="155A212F" wp14:editId="3DB7CC2F">
          <wp:extent cx="886048" cy="304165"/>
          <wp:effectExtent l="0" t="0" r="9525" b="635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9683" cy="3191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2EFEC687" w:rsidR="00F93E9A" w:rsidRDefault="00F93E9A">
    <w:pPr>
      <w:pStyle w:val="Rodap"/>
    </w:pPr>
    <w:r>
      <w:t xml:space="preserve">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DF020" w14:textId="77777777" w:rsidR="00F037FB" w:rsidRDefault="00F037FB">
      <w:r>
        <w:separator/>
      </w:r>
    </w:p>
    <w:p w14:paraId="4B41ED11" w14:textId="77777777" w:rsidR="00F037FB" w:rsidRDefault="00F037FB"/>
    <w:p w14:paraId="3B307F2A" w14:textId="77777777" w:rsidR="00F037FB" w:rsidRDefault="00F037FB"/>
    <w:p w14:paraId="4E8B4DDE" w14:textId="77777777" w:rsidR="00F037FB" w:rsidRDefault="00F037FB"/>
  </w:footnote>
  <w:footnote w:type="continuationSeparator" w:id="0">
    <w:p w14:paraId="483F7715" w14:textId="77777777" w:rsidR="00F037FB" w:rsidRDefault="00F037FB">
      <w:r>
        <w:continuationSeparator/>
      </w:r>
    </w:p>
    <w:p w14:paraId="45C84BB4" w14:textId="77777777" w:rsidR="00F037FB" w:rsidRDefault="00F037FB"/>
    <w:p w14:paraId="300D0186" w14:textId="77777777" w:rsidR="00F037FB" w:rsidRDefault="00F037FB"/>
    <w:p w14:paraId="7E002FF1" w14:textId="77777777" w:rsidR="00F037FB" w:rsidRDefault="00F037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F93E9A" w:rsidRDefault="00F93E9A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D80DE32" w:rsidR="00F93E9A" w:rsidRPr="00E37DB5" w:rsidRDefault="00F93E9A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0453CA3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15E210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ZnTH&#10;OBQCAAApBAAADgAAAAAAAAAAAAAAAAAuAgAAZHJzL2Uyb0RvYy54bWxQSwECLQAUAAYACAAAACEA&#10;zsC349sAAAAGAQAADwAAAAAAAAAAAAAAAABuBAAAZHJzL2Rvd25yZXYueG1sUEsFBgAAAAAEAAQA&#10;8wAAAHYFAAAAAA==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E561C5" w:rsidR="00F93E9A" w:rsidRDefault="00F93E9A" w:rsidP="00DE4103">
    <w:pPr>
      <w:pStyle w:val="Cabealho"/>
      <w:jc w:val="left"/>
    </w:pPr>
    <w:r w:rsidRPr="005601D2">
      <w:drawing>
        <wp:inline distT="0" distB="0" distL="0" distR="0" wp14:anchorId="126C171E" wp14:editId="57BF953E">
          <wp:extent cx="1008954" cy="369349"/>
          <wp:effectExtent l="0" t="0" r="1270" b="0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4213" cy="400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</w:t>
    </w:r>
    <w:r>
      <w:rPr>
        <w:noProof/>
      </w:rPr>
      <w:t xml:space="preserve">   </w:t>
    </w:r>
    <w:r>
      <w:t xml:space="preserve">                             </w:t>
    </w:r>
    <w:r>
      <w:rPr>
        <w:noProof/>
      </w:rPr>
      <w:t xml:space="preserve">                                          </w:t>
    </w:r>
    <w:r>
      <w:t xml:space="preserve">         </w:t>
    </w:r>
    <w:r>
      <w:rPr>
        <w:noProof/>
      </w:rPr>
      <w:drawing>
        <wp:inline distT="0" distB="0" distL="0" distR="0" wp14:anchorId="35E4CC36" wp14:editId="257B0105">
          <wp:extent cx="937682" cy="390525"/>
          <wp:effectExtent l="0" t="0" r="0" b="0"/>
          <wp:docPr id="7" name="Imagem 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300-000002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>
                    <a:extLst>
                      <a:ext uri="{FF2B5EF4-FFF2-40B4-BE49-F238E27FC236}">
                        <a16:creationId xmlns:a16="http://schemas.microsoft.com/office/drawing/2014/main" id="{00000000-0008-0000-0300-000002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2771" cy="4342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1" w15:restartNumberingAfterBreak="0">
    <w:nsid w:val="052B76C0"/>
    <w:multiLevelType w:val="hybridMultilevel"/>
    <w:tmpl w:val="CBFAC8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A7A05"/>
    <w:multiLevelType w:val="hybridMultilevel"/>
    <w:tmpl w:val="D5688590"/>
    <w:lvl w:ilvl="0" w:tplc="5D920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C0A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4F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06E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40C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928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76E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AA6D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5CEC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93060A"/>
    <w:multiLevelType w:val="hybridMultilevel"/>
    <w:tmpl w:val="99A4D264"/>
    <w:lvl w:ilvl="0" w:tplc="C3D45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8AB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6B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143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622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96B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6E1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9AA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2C4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6" w15:restartNumberingAfterBreak="0">
    <w:nsid w:val="1B9605DA"/>
    <w:multiLevelType w:val="hybridMultilevel"/>
    <w:tmpl w:val="5DA86E78"/>
    <w:lvl w:ilvl="0" w:tplc="8A6A6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66B9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8A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83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EB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5A67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7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267F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96F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6CB64B6"/>
    <w:multiLevelType w:val="hybridMultilevel"/>
    <w:tmpl w:val="3F96D9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13315"/>
    <w:multiLevelType w:val="multilevel"/>
    <w:tmpl w:val="BACC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8D3CDF"/>
    <w:multiLevelType w:val="multilevel"/>
    <w:tmpl w:val="DE66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913E14"/>
    <w:multiLevelType w:val="multilevel"/>
    <w:tmpl w:val="ABBC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4" w15:restartNumberingAfterBreak="0">
    <w:nsid w:val="3C605FC4"/>
    <w:multiLevelType w:val="hybridMultilevel"/>
    <w:tmpl w:val="36D8863E"/>
    <w:lvl w:ilvl="0" w:tplc="7144D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1E4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42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9AC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BED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A41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B64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429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2AB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CF8321F"/>
    <w:multiLevelType w:val="hybridMultilevel"/>
    <w:tmpl w:val="2C7CF01A"/>
    <w:lvl w:ilvl="0" w:tplc="C0667DD0">
      <w:start w:val="1"/>
      <w:numFmt w:val="decimal"/>
      <w:lvlText w:val="%1."/>
      <w:lvlJc w:val="left"/>
      <w:pPr>
        <w:ind w:left="720" w:hanging="360"/>
      </w:pPr>
    </w:lvl>
    <w:lvl w:ilvl="1" w:tplc="F9FE0D22">
      <w:start w:val="1"/>
      <w:numFmt w:val="decimal"/>
      <w:lvlText w:val="%2."/>
      <w:lvlJc w:val="left"/>
      <w:pPr>
        <w:ind w:left="1440" w:hanging="360"/>
      </w:pPr>
    </w:lvl>
    <w:lvl w:ilvl="2" w:tplc="1FEE3864">
      <w:start w:val="1"/>
      <w:numFmt w:val="lowerRoman"/>
      <w:lvlText w:val="%3."/>
      <w:lvlJc w:val="right"/>
      <w:pPr>
        <w:ind w:left="2160" w:hanging="180"/>
      </w:pPr>
    </w:lvl>
    <w:lvl w:ilvl="3" w:tplc="CBB462C8">
      <w:start w:val="1"/>
      <w:numFmt w:val="decimal"/>
      <w:lvlText w:val="%4."/>
      <w:lvlJc w:val="left"/>
      <w:pPr>
        <w:ind w:left="2880" w:hanging="360"/>
      </w:pPr>
    </w:lvl>
    <w:lvl w:ilvl="4" w:tplc="2CF29FBA">
      <w:start w:val="1"/>
      <w:numFmt w:val="lowerLetter"/>
      <w:lvlText w:val="%5."/>
      <w:lvlJc w:val="left"/>
      <w:pPr>
        <w:ind w:left="3600" w:hanging="360"/>
      </w:pPr>
    </w:lvl>
    <w:lvl w:ilvl="5" w:tplc="39608578">
      <w:start w:val="1"/>
      <w:numFmt w:val="lowerRoman"/>
      <w:lvlText w:val="%6."/>
      <w:lvlJc w:val="right"/>
      <w:pPr>
        <w:ind w:left="4320" w:hanging="180"/>
      </w:pPr>
    </w:lvl>
    <w:lvl w:ilvl="6" w:tplc="F55686D4">
      <w:start w:val="1"/>
      <w:numFmt w:val="decimal"/>
      <w:lvlText w:val="%7."/>
      <w:lvlJc w:val="left"/>
      <w:pPr>
        <w:ind w:left="5040" w:hanging="360"/>
      </w:pPr>
    </w:lvl>
    <w:lvl w:ilvl="7" w:tplc="02A8345A">
      <w:start w:val="1"/>
      <w:numFmt w:val="lowerLetter"/>
      <w:lvlText w:val="%8."/>
      <w:lvlJc w:val="left"/>
      <w:pPr>
        <w:ind w:left="5760" w:hanging="360"/>
      </w:pPr>
    </w:lvl>
    <w:lvl w:ilvl="8" w:tplc="B9F2EB8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"/>
      <w:lvlText w:val="Seção %1.%2"/>
      <w:lvlJc w:val="left"/>
      <w:pPr>
        <w:tabs>
          <w:tab w:val="num" w:pos="1080"/>
        </w:tabs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4A683247"/>
    <w:multiLevelType w:val="hybridMultilevel"/>
    <w:tmpl w:val="01B25486"/>
    <w:lvl w:ilvl="0" w:tplc="F768F85E">
      <w:start w:val="1"/>
      <w:numFmt w:val="decimal"/>
      <w:lvlText w:val="%1."/>
      <w:lvlJc w:val="left"/>
      <w:pPr>
        <w:ind w:left="720" w:hanging="360"/>
      </w:pPr>
    </w:lvl>
    <w:lvl w:ilvl="1" w:tplc="C84CA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6BB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60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A6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2C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EA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272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164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911979"/>
    <w:multiLevelType w:val="multilevel"/>
    <w:tmpl w:val="C26C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62CB52A8"/>
    <w:multiLevelType w:val="hybridMultilevel"/>
    <w:tmpl w:val="67BAC2EE"/>
    <w:lvl w:ilvl="0" w:tplc="B7C0E804">
      <w:start w:val="1"/>
      <w:numFmt w:val="decimal"/>
      <w:lvlText w:val="%1."/>
      <w:lvlJc w:val="left"/>
      <w:pPr>
        <w:ind w:left="720" w:hanging="360"/>
      </w:pPr>
    </w:lvl>
    <w:lvl w:ilvl="1" w:tplc="95C04B68">
      <w:start w:val="1"/>
      <w:numFmt w:val="decimal"/>
      <w:lvlText w:val="%2."/>
      <w:lvlJc w:val="left"/>
      <w:pPr>
        <w:ind w:left="1440" w:hanging="360"/>
      </w:pPr>
    </w:lvl>
    <w:lvl w:ilvl="2" w:tplc="361C4DF2">
      <w:start w:val="1"/>
      <w:numFmt w:val="lowerRoman"/>
      <w:lvlText w:val="%3."/>
      <w:lvlJc w:val="right"/>
      <w:pPr>
        <w:ind w:left="2160" w:hanging="180"/>
      </w:pPr>
    </w:lvl>
    <w:lvl w:ilvl="3" w:tplc="CE901534">
      <w:start w:val="1"/>
      <w:numFmt w:val="decimal"/>
      <w:lvlText w:val="%4."/>
      <w:lvlJc w:val="left"/>
      <w:pPr>
        <w:ind w:left="2880" w:hanging="360"/>
      </w:pPr>
    </w:lvl>
    <w:lvl w:ilvl="4" w:tplc="D3A8843A">
      <w:start w:val="1"/>
      <w:numFmt w:val="lowerLetter"/>
      <w:lvlText w:val="%5."/>
      <w:lvlJc w:val="left"/>
      <w:pPr>
        <w:ind w:left="3600" w:hanging="360"/>
      </w:pPr>
    </w:lvl>
    <w:lvl w:ilvl="5" w:tplc="41E459C8">
      <w:start w:val="1"/>
      <w:numFmt w:val="lowerRoman"/>
      <w:lvlText w:val="%6."/>
      <w:lvlJc w:val="right"/>
      <w:pPr>
        <w:ind w:left="4320" w:hanging="180"/>
      </w:pPr>
    </w:lvl>
    <w:lvl w:ilvl="6" w:tplc="ACCE107A">
      <w:start w:val="1"/>
      <w:numFmt w:val="decimal"/>
      <w:lvlText w:val="%7."/>
      <w:lvlJc w:val="left"/>
      <w:pPr>
        <w:ind w:left="5040" w:hanging="360"/>
      </w:pPr>
    </w:lvl>
    <w:lvl w:ilvl="7" w:tplc="73F6324A">
      <w:start w:val="1"/>
      <w:numFmt w:val="lowerLetter"/>
      <w:lvlText w:val="%8."/>
      <w:lvlJc w:val="left"/>
      <w:pPr>
        <w:ind w:left="5760" w:hanging="360"/>
      </w:pPr>
    </w:lvl>
    <w:lvl w:ilvl="8" w:tplc="CBBA5E3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234389"/>
    <w:multiLevelType w:val="hybridMultilevel"/>
    <w:tmpl w:val="4FEEC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73BBF"/>
    <w:multiLevelType w:val="hybridMultilevel"/>
    <w:tmpl w:val="A73C3EE6"/>
    <w:lvl w:ilvl="0" w:tplc="6F8E1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A27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80B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B21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66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682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89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CB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64B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D2377"/>
    <w:multiLevelType w:val="hybridMultilevel"/>
    <w:tmpl w:val="8CDEC4C2"/>
    <w:lvl w:ilvl="0" w:tplc="BBE61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CB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407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14E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2D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29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8EE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5CD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DAB9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7" w15:restartNumberingAfterBreak="0">
    <w:nsid w:val="6F240B27"/>
    <w:multiLevelType w:val="hybridMultilevel"/>
    <w:tmpl w:val="1E0C0C4A"/>
    <w:lvl w:ilvl="0" w:tplc="E7B0C7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600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521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80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204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67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BA7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A2B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62116"/>
    <w:multiLevelType w:val="hybridMultilevel"/>
    <w:tmpl w:val="E4567982"/>
    <w:lvl w:ilvl="0" w:tplc="F3DCC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4036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5A9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805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CE1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EAF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76F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189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3C39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74146E4C"/>
    <w:multiLevelType w:val="multilevel"/>
    <w:tmpl w:val="76A4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98F412A"/>
    <w:multiLevelType w:val="hybridMultilevel"/>
    <w:tmpl w:val="70D0781C"/>
    <w:lvl w:ilvl="0" w:tplc="41C80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29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8AFA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764D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02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4F6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6444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C4E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9A3B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964D33"/>
    <w:multiLevelType w:val="hybridMultilevel"/>
    <w:tmpl w:val="05C0E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3"/>
  </w:num>
  <w:num w:numId="3">
    <w:abstractNumId w:val="19"/>
  </w:num>
  <w:num w:numId="4">
    <w:abstractNumId w:val="27"/>
  </w:num>
  <w:num w:numId="5">
    <w:abstractNumId w:val="28"/>
  </w:num>
  <w:num w:numId="6">
    <w:abstractNumId w:val="4"/>
  </w:num>
  <w:num w:numId="7">
    <w:abstractNumId w:val="17"/>
  </w:num>
  <w:num w:numId="8">
    <w:abstractNumId w:val="26"/>
  </w:num>
  <w:num w:numId="9">
    <w:abstractNumId w:val="5"/>
  </w:num>
  <w:num w:numId="10">
    <w:abstractNumId w:val="13"/>
  </w:num>
  <w:num w:numId="11">
    <w:abstractNumId w:val="18"/>
  </w:num>
  <w:num w:numId="12">
    <w:abstractNumId w:val="21"/>
  </w:num>
  <w:num w:numId="13">
    <w:abstractNumId w:val="7"/>
  </w:num>
  <w:num w:numId="14">
    <w:abstractNumId w:val="29"/>
  </w:num>
  <w:num w:numId="15">
    <w:abstractNumId w:val="8"/>
  </w:num>
  <w:num w:numId="16">
    <w:abstractNumId w:val="16"/>
  </w:num>
  <w:num w:numId="17">
    <w:abstractNumId w:val="33"/>
  </w:num>
  <w:num w:numId="18">
    <w:abstractNumId w:val="4"/>
  </w:num>
  <w:num w:numId="19">
    <w:abstractNumId w:val="32"/>
  </w:num>
  <w:num w:numId="20">
    <w:abstractNumId w:val="11"/>
  </w:num>
  <w:num w:numId="21">
    <w:abstractNumId w:val="20"/>
  </w:num>
  <w:num w:numId="22">
    <w:abstractNumId w:val="12"/>
  </w:num>
  <w:num w:numId="23">
    <w:abstractNumId w:val="30"/>
  </w:num>
  <w:num w:numId="24">
    <w:abstractNumId w:val="10"/>
  </w:num>
  <w:num w:numId="25">
    <w:abstractNumId w:val="4"/>
    <w:lvlOverride w:ilvl="0">
      <w:startOverride w:val="5"/>
    </w:lvlOverride>
    <w:lvlOverride w:ilvl="1">
      <w:startOverride w:val="2"/>
    </w:lvlOverride>
  </w:num>
  <w:num w:numId="26">
    <w:abstractNumId w:val="4"/>
    <w:lvlOverride w:ilvl="0">
      <w:startOverride w:val="5"/>
    </w:lvlOverride>
    <w:lvlOverride w:ilvl="1">
      <w:startOverride w:val="2"/>
    </w:lvlOverride>
  </w:num>
  <w:num w:numId="27">
    <w:abstractNumId w:val="0"/>
  </w:num>
  <w:num w:numId="28">
    <w:abstractNumId w:val="23"/>
  </w:num>
  <w:num w:numId="29">
    <w:abstractNumId w:val="14"/>
  </w:num>
  <w:num w:numId="30">
    <w:abstractNumId w:val="2"/>
  </w:num>
  <w:num w:numId="31">
    <w:abstractNumId w:val="25"/>
  </w:num>
  <w:num w:numId="32">
    <w:abstractNumId w:val="15"/>
  </w:num>
  <w:num w:numId="33">
    <w:abstractNumId w:val="24"/>
  </w:num>
  <w:num w:numId="34">
    <w:abstractNumId w:val="22"/>
  </w:num>
  <w:num w:numId="35">
    <w:abstractNumId w:val="31"/>
  </w:num>
  <w:num w:numId="36">
    <w:abstractNumId w:val="9"/>
  </w:num>
  <w:num w:numId="37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hideSpellingErrors/>
  <w:activeWritingStyle w:appName="MSWord" w:lang="pt-BR" w:vendorID="64" w:dllVersion="6" w:nlCheck="1" w:checkStyle="0"/>
  <w:activeWritingStyle w:appName="MSWord" w:lang="en-GB" w:vendorID="64" w:dllVersion="6" w:nlCheck="1" w:checkStyle="0"/>
  <w:activeWritingStyle w:appName="MSWord" w:lang="pt-BR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FC8"/>
    <w:rsid w:val="000601FD"/>
    <w:rsid w:val="00060584"/>
    <w:rsid w:val="00061A4E"/>
    <w:rsid w:val="0006291C"/>
    <w:rsid w:val="000646A8"/>
    <w:rsid w:val="00064F91"/>
    <w:rsid w:val="00066113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B87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C9D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B4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2FB1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96A"/>
    <w:rsid w:val="0020138C"/>
    <w:rsid w:val="002023FE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60FF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5DBB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535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2CD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6950"/>
    <w:rsid w:val="00380344"/>
    <w:rsid w:val="00381DBE"/>
    <w:rsid w:val="003821CA"/>
    <w:rsid w:val="00382BCD"/>
    <w:rsid w:val="00382D39"/>
    <w:rsid w:val="003836D5"/>
    <w:rsid w:val="003848A9"/>
    <w:rsid w:val="00386697"/>
    <w:rsid w:val="00387F07"/>
    <w:rsid w:val="00390504"/>
    <w:rsid w:val="0039077A"/>
    <w:rsid w:val="00392DD0"/>
    <w:rsid w:val="003934B7"/>
    <w:rsid w:val="003963FA"/>
    <w:rsid w:val="00397739"/>
    <w:rsid w:val="003A0204"/>
    <w:rsid w:val="003A0A50"/>
    <w:rsid w:val="003A0EEC"/>
    <w:rsid w:val="003A29DA"/>
    <w:rsid w:val="003A701E"/>
    <w:rsid w:val="003A72A2"/>
    <w:rsid w:val="003B0417"/>
    <w:rsid w:val="003B0439"/>
    <w:rsid w:val="003B188C"/>
    <w:rsid w:val="003B4CBD"/>
    <w:rsid w:val="003B6352"/>
    <w:rsid w:val="003B7C32"/>
    <w:rsid w:val="003C1394"/>
    <w:rsid w:val="003C3519"/>
    <w:rsid w:val="003C596E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4014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2EF"/>
    <w:rsid w:val="004C69F3"/>
    <w:rsid w:val="004D1536"/>
    <w:rsid w:val="004D2E7D"/>
    <w:rsid w:val="004D2E9B"/>
    <w:rsid w:val="004D367A"/>
    <w:rsid w:val="004D38B8"/>
    <w:rsid w:val="004D4E1C"/>
    <w:rsid w:val="004D6760"/>
    <w:rsid w:val="004D6BEA"/>
    <w:rsid w:val="004D7C80"/>
    <w:rsid w:val="004E15DD"/>
    <w:rsid w:val="004E209A"/>
    <w:rsid w:val="004E3C9A"/>
    <w:rsid w:val="004E550B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224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C50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01D2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14CE"/>
    <w:rsid w:val="005B4B7A"/>
    <w:rsid w:val="005B4F5D"/>
    <w:rsid w:val="005B6806"/>
    <w:rsid w:val="005B739A"/>
    <w:rsid w:val="005C198B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0F72"/>
    <w:rsid w:val="006A2712"/>
    <w:rsid w:val="006A452E"/>
    <w:rsid w:val="006A594E"/>
    <w:rsid w:val="006A7EB5"/>
    <w:rsid w:val="006B1817"/>
    <w:rsid w:val="006B1949"/>
    <w:rsid w:val="006B26A2"/>
    <w:rsid w:val="006B2DF8"/>
    <w:rsid w:val="006B3106"/>
    <w:rsid w:val="006B3664"/>
    <w:rsid w:val="006B38DF"/>
    <w:rsid w:val="006B598D"/>
    <w:rsid w:val="006C1B73"/>
    <w:rsid w:val="006C58B3"/>
    <w:rsid w:val="006C645A"/>
    <w:rsid w:val="006C6E7C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1AEF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38AC"/>
    <w:rsid w:val="00743ABA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59D"/>
    <w:rsid w:val="00770883"/>
    <w:rsid w:val="00771DBE"/>
    <w:rsid w:val="00773DF9"/>
    <w:rsid w:val="007744BF"/>
    <w:rsid w:val="0078138B"/>
    <w:rsid w:val="00781781"/>
    <w:rsid w:val="00783AF1"/>
    <w:rsid w:val="0078431A"/>
    <w:rsid w:val="007851F1"/>
    <w:rsid w:val="0079219B"/>
    <w:rsid w:val="007936A3"/>
    <w:rsid w:val="00793876"/>
    <w:rsid w:val="00793C3F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1A05"/>
    <w:rsid w:val="007B1F20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254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1C9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5E1"/>
    <w:rsid w:val="008257B3"/>
    <w:rsid w:val="00825E7D"/>
    <w:rsid w:val="0082609F"/>
    <w:rsid w:val="00827E89"/>
    <w:rsid w:val="008321E6"/>
    <w:rsid w:val="00835D31"/>
    <w:rsid w:val="00837B51"/>
    <w:rsid w:val="008407BE"/>
    <w:rsid w:val="00841FE3"/>
    <w:rsid w:val="0084214C"/>
    <w:rsid w:val="00842F56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155E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501"/>
    <w:rsid w:val="00954C3E"/>
    <w:rsid w:val="00955039"/>
    <w:rsid w:val="00955744"/>
    <w:rsid w:val="00955817"/>
    <w:rsid w:val="009559E0"/>
    <w:rsid w:val="00956996"/>
    <w:rsid w:val="00956B03"/>
    <w:rsid w:val="00961CF5"/>
    <w:rsid w:val="009631A3"/>
    <w:rsid w:val="0096325C"/>
    <w:rsid w:val="009645F5"/>
    <w:rsid w:val="009661C7"/>
    <w:rsid w:val="00966351"/>
    <w:rsid w:val="00966C47"/>
    <w:rsid w:val="00973178"/>
    <w:rsid w:val="009732F9"/>
    <w:rsid w:val="00977967"/>
    <w:rsid w:val="00984EBE"/>
    <w:rsid w:val="0098678A"/>
    <w:rsid w:val="00991CE0"/>
    <w:rsid w:val="00994312"/>
    <w:rsid w:val="00994C1F"/>
    <w:rsid w:val="00996621"/>
    <w:rsid w:val="00996D2B"/>
    <w:rsid w:val="00997291"/>
    <w:rsid w:val="009A2E2B"/>
    <w:rsid w:val="009A46B4"/>
    <w:rsid w:val="009A6155"/>
    <w:rsid w:val="009B1027"/>
    <w:rsid w:val="009B22ED"/>
    <w:rsid w:val="009B2742"/>
    <w:rsid w:val="009B4092"/>
    <w:rsid w:val="009B5478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0846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1717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2E2D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21E8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0174"/>
    <w:rsid w:val="00B52C8F"/>
    <w:rsid w:val="00B54C72"/>
    <w:rsid w:val="00B55442"/>
    <w:rsid w:val="00B55D87"/>
    <w:rsid w:val="00B57C46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2245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6FA8"/>
    <w:rsid w:val="00BE79B4"/>
    <w:rsid w:val="00BE7FF1"/>
    <w:rsid w:val="00BF29B1"/>
    <w:rsid w:val="00BF2BB9"/>
    <w:rsid w:val="00BF38AB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586D"/>
    <w:rsid w:val="00C86104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3099"/>
    <w:rsid w:val="00CB6050"/>
    <w:rsid w:val="00CB7C1F"/>
    <w:rsid w:val="00CC1072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410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855"/>
    <w:rsid w:val="00E02E7B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5638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0C3"/>
    <w:rsid w:val="00EB1803"/>
    <w:rsid w:val="00EB1D62"/>
    <w:rsid w:val="00EB2271"/>
    <w:rsid w:val="00EB2757"/>
    <w:rsid w:val="00EB3CA5"/>
    <w:rsid w:val="00EB418B"/>
    <w:rsid w:val="00EB41C5"/>
    <w:rsid w:val="00EB4A20"/>
    <w:rsid w:val="00EB50AA"/>
    <w:rsid w:val="00EB6AB4"/>
    <w:rsid w:val="00EC10EB"/>
    <w:rsid w:val="00EC1FBF"/>
    <w:rsid w:val="00EC4F81"/>
    <w:rsid w:val="00EC5918"/>
    <w:rsid w:val="00EC5F28"/>
    <w:rsid w:val="00ED095F"/>
    <w:rsid w:val="00ED0FDD"/>
    <w:rsid w:val="00ED1168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4170"/>
    <w:rsid w:val="00EE6E79"/>
    <w:rsid w:val="00EF00DE"/>
    <w:rsid w:val="00EF58CB"/>
    <w:rsid w:val="00F016CF"/>
    <w:rsid w:val="00F025DD"/>
    <w:rsid w:val="00F03220"/>
    <w:rsid w:val="00F037FB"/>
    <w:rsid w:val="00F0524E"/>
    <w:rsid w:val="00F10737"/>
    <w:rsid w:val="00F10FCA"/>
    <w:rsid w:val="00F11810"/>
    <w:rsid w:val="00F1197D"/>
    <w:rsid w:val="00F13BEB"/>
    <w:rsid w:val="00F14A0E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E9A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599C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406403B"/>
    <w:rsid w:val="0C8BC555"/>
    <w:rsid w:val="1B3E76E5"/>
    <w:rsid w:val="1B58FCE1"/>
    <w:rsid w:val="25A84F53"/>
    <w:rsid w:val="2C70D5E2"/>
    <w:rsid w:val="2DB20E45"/>
    <w:rsid w:val="2E414002"/>
    <w:rsid w:val="38285351"/>
    <w:rsid w:val="3897B99E"/>
    <w:rsid w:val="3D763709"/>
    <w:rsid w:val="4457601F"/>
    <w:rsid w:val="5346410E"/>
    <w:rsid w:val="5483855B"/>
    <w:rsid w:val="55D1DB61"/>
    <w:rsid w:val="569C5A0C"/>
    <w:rsid w:val="5769B838"/>
    <w:rsid w:val="65D007C8"/>
    <w:rsid w:val="68914311"/>
    <w:rsid w:val="6B42E894"/>
    <w:rsid w:val="6EBC7888"/>
    <w:rsid w:val="7123C692"/>
    <w:rsid w:val="77846CA5"/>
    <w:rsid w:val="79AA589D"/>
    <w:rsid w:val="7F8824FE"/>
    <w:rsid w:val="7FE5E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6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6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6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6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6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6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6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6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6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12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11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6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7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14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5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9"/>
      </w:numPr>
    </w:pPr>
  </w:style>
  <w:style w:type="numbering" w:customStyle="1" w:styleId="ListaNumerada-Nmeros">
    <w:name w:val="Lista Numerada - Números"/>
    <w:rsid w:val="00B40135"/>
    <w:pPr>
      <w:numPr>
        <w:numId w:val="13"/>
      </w:numPr>
    </w:pPr>
  </w:style>
  <w:style w:type="numbering" w:customStyle="1" w:styleId="ListaNumerada-AlneaseIncisos">
    <w:name w:val="Lista Numerada - Alíneas e Incisos"/>
    <w:rsid w:val="00B40135"/>
    <w:pPr>
      <w:numPr>
        <w:numId w:val="10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7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954501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954501"/>
  </w:style>
  <w:style w:type="character" w:customStyle="1" w:styleId="spellingerror">
    <w:name w:val="spellingerror"/>
    <w:basedOn w:val="Fontepargpadro"/>
    <w:rsid w:val="00954501"/>
  </w:style>
  <w:style w:type="character" w:customStyle="1" w:styleId="eop">
    <w:name w:val="eop"/>
    <w:basedOn w:val="Fontepargpadro"/>
    <w:rsid w:val="00954501"/>
  </w:style>
  <w:style w:type="character" w:customStyle="1" w:styleId="contextualspellingandgrammarerror">
    <w:name w:val="contextualspellingandgrammarerror"/>
    <w:basedOn w:val="Fontepargpadro"/>
    <w:rsid w:val="00954501"/>
  </w:style>
  <w:style w:type="character" w:customStyle="1" w:styleId="scxw214900860">
    <w:name w:val="scxw214900860"/>
    <w:basedOn w:val="Fontepargpadro"/>
    <w:rsid w:val="00954501"/>
  </w:style>
  <w:style w:type="paragraph" w:styleId="CabealhodoSumrio">
    <w:name w:val="TOC Heading"/>
    <w:basedOn w:val="Ttulo1"/>
    <w:next w:val="Normal"/>
    <w:uiPriority w:val="39"/>
    <w:unhideWhenUsed/>
    <w:qFormat/>
    <w:rsid w:val="00F93E9A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5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355CD-FE4F-4CD2-B3CD-CC6C9D97F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774</TotalTime>
  <Pages>18</Pages>
  <Words>2259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Lais Silva</cp:lastModifiedBy>
  <cp:revision>46</cp:revision>
  <cp:lastPrinted>2019-06-17T17:42:00Z</cp:lastPrinted>
  <dcterms:created xsi:type="dcterms:W3CDTF">2019-06-01T15:21:00Z</dcterms:created>
  <dcterms:modified xsi:type="dcterms:W3CDTF">2020-06-26T23:33:00Z</dcterms:modified>
</cp:coreProperties>
</file>