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92274" w14:textId="6ACF51F0" w:rsidR="008E7B61" w:rsidRDefault="008E7B61" w:rsidP="00300C51"/>
    <w:tbl>
      <w:tblPr>
        <w:tblStyle w:val="TabeladeGrade1Clara-nfase1"/>
        <w:tblW w:w="0" w:type="auto"/>
        <w:tblLook w:val="04A0" w:firstRow="1" w:lastRow="0" w:firstColumn="1" w:lastColumn="0" w:noHBand="0" w:noVBand="1"/>
      </w:tblPr>
      <w:tblGrid>
        <w:gridCol w:w="6068"/>
        <w:gridCol w:w="2229"/>
      </w:tblGrid>
      <w:tr w:rsidR="008E3FEA" w:rsidRPr="001E4D7D" w14:paraId="5366570A" w14:textId="77777777" w:rsidTr="0038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  <w:shd w:val="clear" w:color="auto" w:fill="B1C0CD" w:themeFill="accent1" w:themeFillTint="99"/>
          </w:tcPr>
          <w:p w14:paraId="710B96A7" w14:textId="77777777" w:rsidR="008E3FEA" w:rsidRPr="001E4D7D" w:rsidRDefault="008E3FEA" w:rsidP="005904A8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1E4D7D">
              <w:rPr>
                <w:rFonts w:asciiTheme="majorHAnsi" w:hAnsiTheme="majorHAnsi" w:cstheme="majorHAnsi"/>
                <w:sz w:val="22"/>
                <w:szCs w:val="22"/>
              </w:rPr>
              <w:t>NOME COMPLETO</w:t>
            </w:r>
          </w:p>
        </w:tc>
        <w:tc>
          <w:tcPr>
            <w:tcW w:w="2229" w:type="dxa"/>
            <w:shd w:val="clear" w:color="auto" w:fill="B1C0CD" w:themeFill="accent1" w:themeFillTint="99"/>
          </w:tcPr>
          <w:p w14:paraId="649F6EB1" w14:textId="36163CEB" w:rsidR="008E3FEA" w:rsidRPr="001E4D7D" w:rsidRDefault="008E3FEA" w:rsidP="005904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1E4D7D">
              <w:rPr>
                <w:rFonts w:asciiTheme="majorHAnsi" w:hAnsiTheme="majorHAnsi" w:cstheme="majorHAnsi"/>
                <w:sz w:val="22"/>
                <w:szCs w:val="22"/>
              </w:rPr>
              <w:t>RA</w:t>
            </w:r>
          </w:p>
        </w:tc>
      </w:tr>
      <w:tr w:rsidR="008E3FEA" w:rsidRPr="001E4D7D" w14:paraId="41B8CCBD" w14:textId="77777777" w:rsidTr="001E4D7D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1825F333" w14:textId="37EA4841" w:rsidR="008E3FEA" w:rsidRPr="001E4D7D" w:rsidRDefault="00537DF1" w:rsidP="005904A8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Alex Buarque</w:t>
            </w:r>
          </w:p>
        </w:tc>
        <w:tc>
          <w:tcPr>
            <w:tcW w:w="2229" w:type="dxa"/>
          </w:tcPr>
          <w:p w14:paraId="02EFB9D5" w14:textId="2B06D903" w:rsidR="008E3FEA" w:rsidRPr="001E4D7D" w:rsidRDefault="00537DF1" w:rsidP="00590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01191</w:t>
            </w:r>
          </w:p>
        </w:tc>
      </w:tr>
      <w:tr w:rsidR="008E3FEA" w:rsidRPr="001E4D7D" w14:paraId="2FEE2BEA" w14:textId="77777777" w:rsidTr="001E4D7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69933684" w14:textId="7CC07F23" w:rsidR="008E3FEA" w:rsidRPr="001E4D7D" w:rsidRDefault="00537DF1" w:rsidP="005904A8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Fernanda Esteves</w:t>
            </w:r>
          </w:p>
        </w:tc>
        <w:tc>
          <w:tcPr>
            <w:tcW w:w="2229" w:type="dxa"/>
          </w:tcPr>
          <w:p w14:paraId="4F9F5E36" w14:textId="40C00BD3" w:rsidR="008E3FEA" w:rsidRPr="001E4D7D" w:rsidRDefault="00537DF1" w:rsidP="00590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01191</w:t>
            </w:r>
          </w:p>
        </w:tc>
      </w:tr>
      <w:tr w:rsidR="008E3FEA" w:rsidRPr="001E4D7D" w14:paraId="1DF7A03E" w14:textId="77777777" w:rsidTr="001E4D7D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5F1771DE" w14:textId="5E1347EB" w:rsidR="008E3FEA" w:rsidRPr="001E4D7D" w:rsidRDefault="00537DF1" w:rsidP="005904A8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João Pedro</w:t>
            </w:r>
          </w:p>
        </w:tc>
        <w:tc>
          <w:tcPr>
            <w:tcW w:w="2229" w:type="dxa"/>
          </w:tcPr>
          <w:p w14:paraId="217844E4" w14:textId="22927F49" w:rsidR="008E3FEA" w:rsidRPr="001E4D7D" w:rsidRDefault="00537DF1" w:rsidP="00590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01191</w:t>
            </w:r>
          </w:p>
        </w:tc>
      </w:tr>
      <w:tr w:rsidR="008E3FEA" w:rsidRPr="001E4D7D" w14:paraId="7A0C4CD6" w14:textId="77777777" w:rsidTr="001E4D7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3FCB33F4" w14:textId="77CA3941" w:rsidR="008E3FEA" w:rsidRPr="001E4D7D" w:rsidRDefault="00537DF1" w:rsidP="005904A8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Laís Silva</w:t>
            </w:r>
          </w:p>
        </w:tc>
        <w:tc>
          <w:tcPr>
            <w:tcW w:w="2229" w:type="dxa"/>
          </w:tcPr>
          <w:p w14:paraId="7194F1C7" w14:textId="6929E0FE" w:rsidR="008E3FEA" w:rsidRPr="001E4D7D" w:rsidRDefault="00537DF1" w:rsidP="00590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01191</w:t>
            </w:r>
          </w:p>
        </w:tc>
      </w:tr>
      <w:tr w:rsidR="008E3FEA" w:rsidRPr="001E4D7D" w14:paraId="3409023F" w14:textId="77777777" w:rsidTr="001E4D7D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44EC9D29" w14:textId="66582F4D" w:rsidR="008E3FEA" w:rsidRPr="001E4D7D" w:rsidRDefault="00537DF1" w:rsidP="005904A8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Raissa Arantes</w:t>
            </w:r>
          </w:p>
        </w:tc>
        <w:tc>
          <w:tcPr>
            <w:tcW w:w="2229" w:type="dxa"/>
          </w:tcPr>
          <w:p w14:paraId="44560BA1" w14:textId="59A812DE" w:rsidR="008E3FEA" w:rsidRPr="001E4D7D" w:rsidRDefault="00537DF1" w:rsidP="00590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01191040</w:t>
            </w:r>
          </w:p>
        </w:tc>
      </w:tr>
      <w:tr w:rsidR="008E3FEA" w:rsidRPr="001E4D7D" w14:paraId="55D9025E" w14:textId="77777777" w:rsidTr="001E4D7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58A7EDCC" w14:textId="7C13E836" w:rsidR="008E3FEA" w:rsidRPr="001E4D7D" w:rsidRDefault="00537DF1" w:rsidP="005904A8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Vitor Leonardo</w:t>
            </w:r>
          </w:p>
        </w:tc>
        <w:tc>
          <w:tcPr>
            <w:tcW w:w="2229" w:type="dxa"/>
          </w:tcPr>
          <w:p w14:paraId="3D5A8CD1" w14:textId="06A96970" w:rsidR="008E3FEA" w:rsidRPr="001E4D7D" w:rsidRDefault="00537DF1" w:rsidP="00590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01191</w:t>
            </w:r>
          </w:p>
        </w:tc>
      </w:tr>
    </w:tbl>
    <w:p w14:paraId="013CC531" w14:textId="77777777" w:rsidR="00E45BD2" w:rsidRDefault="00E45BD2" w:rsidP="00E45BD2"/>
    <w:p w14:paraId="136591A4" w14:textId="09F96007" w:rsidR="00E45BD2" w:rsidRPr="009D5CD2" w:rsidRDefault="00E45BD2" w:rsidP="009D5CD2">
      <w:pPr>
        <w:pStyle w:val="Ttulo1"/>
        <w:rPr>
          <w:b/>
          <w:bCs/>
        </w:rPr>
      </w:pPr>
      <w:r w:rsidRPr="009D5CD2">
        <w:rPr>
          <w:b/>
          <w:bCs/>
        </w:rPr>
        <w:t xml:space="preserve">Exercício </w:t>
      </w:r>
      <w:r w:rsidR="009D5CD2">
        <w:rPr>
          <w:b/>
          <w:bCs/>
        </w:rPr>
        <w:t xml:space="preserve">para ser realizado </w:t>
      </w:r>
      <w:r w:rsidRPr="009D5CD2">
        <w:rPr>
          <w:b/>
          <w:bCs/>
        </w:rPr>
        <w:t>em sala de aula</w:t>
      </w:r>
    </w:p>
    <w:p w14:paraId="3836B1E6" w14:textId="77777777" w:rsidR="009D5CD2" w:rsidRPr="009D5CD2" w:rsidRDefault="009D5CD2" w:rsidP="009D5CD2"/>
    <w:p w14:paraId="692A8061" w14:textId="3708DD28" w:rsidR="00A3092E" w:rsidRDefault="006E1A0C" w:rsidP="006A71E9">
      <w:r>
        <w:t xml:space="preserve">Exercício de fixação baseado no conteúdo da </w:t>
      </w:r>
      <w:r w:rsidR="008E3FEA">
        <w:t>Aula 1 – Introdução a UX</w:t>
      </w:r>
      <w:r>
        <w:t>.</w:t>
      </w:r>
    </w:p>
    <w:p w14:paraId="173B5114" w14:textId="44D24D03" w:rsidR="00F42490" w:rsidRDefault="008E3FEA" w:rsidP="006A71E9">
      <w:r>
        <w:t>Subir 1 arquivo por Grupo.</w:t>
      </w:r>
    </w:p>
    <w:p w14:paraId="6C08B4CC" w14:textId="0EEF63B7" w:rsidR="006B2875" w:rsidRDefault="006B2875" w:rsidP="006A71E9">
      <w:r>
        <w:t>As justificativas</w:t>
      </w:r>
      <w:r w:rsidR="00F95395">
        <w:t xml:space="preserve"> e soluções propostas</w:t>
      </w:r>
      <w:r>
        <w:t xml:space="preserve"> precisam ter entre 1 e 3 linhas. </w:t>
      </w:r>
    </w:p>
    <w:p w14:paraId="652E8517" w14:textId="77E5A08D" w:rsidR="006E1A0C" w:rsidRDefault="006E1A0C" w:rsidP="00FF2F12">
      <w:pPr>
        <w:jc w:val="both"/>
      </w:pPr>
    </w:p>
    <w:p w14:paraId="791FF616" w14:textId="0C66D8CF" w:rsidR="00E45BD2" w:rsidRDefault="008153BF" w:rsidP="00CE5A22">
      <w:pPr>
        <w:pStyle w:val="Ttulo1"/>
      </w:pPr>
      <w:r>
        <w:t>Metas de interface</w:t>
      </w:r>
      <w:r w:rsidR="003B2385">
        <w:t>:</w:t>
      </w:r>
    </w:p>
    <w:p w14:paraId="0684A5FD" w14:textId="6232C395" w:rsidR="00FE35EC" w:rsidRDefault="00FE35EC" w:rsidP="00FE35EC">
      <w:pPr>
        <w:jc w:val="both"/>
        <w:rPr>
          <w:b/>
        </w:rPr>
      </w:pPr>
    </w:p>
    <w:p w14:paraId="508623EA" w14:textId="70877CC7" w:rsidR="00F06889" w:rsidRDefault="0021455A" w:rsidP="00F06889">
      <w:pPr>
        <w:pStyle w:val="Ttulo2"/>
      </w:pPr>
      <w:r>
        <w:t>Pesquisa</w:t>
      </w:r>
    </w:p>
    <w:p w14:paraId="18CAE41E" w14:textId="4684AF1C" w:rsidR="0021455A" w:rsidRDefault="0021455A" w:rsidP="0021455A"/>
    <w:p w14:paraId="0F5DF43D" w14:textId="261BC62C" w:rsidR="0091689D" w:rsidRDefault="0091689D" w:rsidP="006A71E9">
      <w:r w:rsidRPr="0091689D">
        <w:t>Pesquise um ou Website que seja concorrente ou similar ao projeto de vocês</w:t>
      </w:r>
      <w:r w:rsidR="006A71E9">
        <w:t xml:space="preserve"> atual ou passado</w:t>
      </w:r>
      <w:r w:rsidRPr="0091689D">
        <w:t>.</w:t>
      </w:r>
      <w:r w:rsidR="006A71E9">
        <w:t xml:space="preserve"> </w:t>
      </w:r>
      <w:r w:rsidRPr="0091689D">
        <w:t xml:space="preserve">(pode ter: </w:t>
      </w:r>
      <w:r w:rsidR="00606554" w:rsidRPr="0091689D">
        <w:t>Web Chat</w:t>
      </w:r>
      <w:r w:rsidRPr="0091689D">
        <w:t>, BOT, App)</w:t>
      </w:r>
      <w:r w:rsidR="006A71E9">
        <w:t>.</w:t>
      </w:r>
      <w:r w:rsidR="00B77267">
        <w:t xml:space="preserve"> Também</w:t>
      </w:r>
      <w:r w:rsidR="00E52632">
        <w:t xml:space="preserve"> pode ser outro site que não tenha relação</w:t>
      </w:r>
      <w:r w:rsidR="00660D72">
        <w:t xml:space="preserve"> </w:t>
      </w:r>
      <w:r w:rsidR="001E6493">
        <w:t>com seu projeto, mas é importante vocês terem algum conhecimento sobre o setor (exemplo: não faz sentido analisar um site de logística, se você não entender nada do tema).</w:t>
      </w:r>
    </w:p>
    <w:p w14:paraId="31A18026" w14:textId="1BBE0F18" w:rsidR="00A0480A" w:rsidRDefault="00A0480A" w:rsidP="006A71E9"/>
    <w:p w14:paraId="6555DBAA" w14:textId="2C3E9626" w:rsidR="00A0480A" w:rsidRDefault="00A0480A" w:rsidP="006A71E9">
      <w:r>
        <w:t xml:space="preserve">Adicione neste espaço prints de tela ou </w:t>
      </w:r>
      <w:proofErr w:type="spellStart"/>
      <w:r>
        <w:t>URLs</w:t>
      </w:r>
      <w:proofErr w:type="spellEnd"/>
      <w:r>
        <w:t xml:space="preserve"> </w:t>
      </w:r>
      <w:r w:rsidR="009C1675">
        <w:t>do site/páginas analisado(as).</w:t>
      </w:r>
    </w:p>
    <w:p w14:paraId="78130CF0" w14:textId="0A1B23C4" w:rsidR="00537DF1" w:rsidRDefault="00537DF1" w:rsidP="006A71E9"/>
    <w:p w14:paraId="4E37DC7C" w14:textId="5E069985" w:rsidR="00537DF1" w:rsidRDefault="00537DF1" w:rsidP="006A71E9">
      <w:r>
        <w:t xml:space="preserve">Site escolhido: </w:t>
      </w:r>
      <w:hyperlink r:id="rId12" w:history="1">
        <w:r w:rsidRPr="00963B71">
          <w:rPr>
            <w:rStyle w:val="Hyperlink"/>
          </w:rPr>
          <w:t>https://www.softplan.com.br/stip/</w:t>
        </w:r>
      </w:hyperlink>
    </w:p>
    <w:p w14:paraId="709110A0" w14:textId="77777777" w:rsidR="00FD75C2" w:rsidRDefault="00FD75C2" w:rsidP="006A71E9"/>
    <w:p w14:paraId="5B8DA44F" w14:textId="0837C17D" w:rsidR="00FD75C2" w:rsidRDefault="00537DF1" w:rsidP="006A71E9">
      <w:r>
        <w:t xml:space="preserve">Prints de tela: </w:t>
      </w:r>
    </w:p>
    <w:p w14:paraId="114C4F9E" w14:textId="77C4FF93" w:rsidR="00537DF1" w:rsidRDefault="00537DF1" w:rsidP="006A71E9">
      <w:r>
        <w:rPr>
          <w:noProof/>
        </w:rPr>
        <w:drawing>
          <wp:inline distT="0" distB="0" distL="0" distR="0" wp14:anchorId="7E17EA98" wp14:editId="4DC3DDB9">
            <wp:extent cx="6362700" cy="30575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6" t="12999" r="1405" b="5182"/>
                    <a:stretch/>
                  </pic:blipFill>
                  <pic:spPr bwMode="auto">
                    <a:xfrm>
                      <a:off x="0" y="0"/>
                      <a:ext cx="63627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9F740" w14:textId="26DF3395" w:rsidR="00FD75C2" w:rsidRDefault="00FD75C2" w:rsidP="006A71E9"/>
    <w:p w14:paraId="5BCAB32B" w14:textId="77777777" w:rsidR="00FD75C2" w:rsidRDefault="00FD75C2" w:rsidP="006A71E9"/>
    <w:p w14:paraId="091F9A97" w14:textId="14A4E063" w:rsidR="00537DF1" w:rsidRDefault="00537DF1" w:rsidP="006A71E9"/>
    <w:p w14:paraId="1440FE0D" w14:textId="3E3C7D9A" w:rsidR="00537DF1" w:rsidRDefault="00537DF1" w:rsidP="006A71E9">
      <w:r>
        <w:rPr>
          <w:noProof/>
        </w:rPr>
        <w:drawing>
          <wp:inline distT="0" distB="0" distL="0" distR="0" wp14:anchorId="422EC11B" wp14:editId="39DA0B29">
            <wp:extent cx="6324600" cy="3038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96" t="13509" r="1547" b="5183"/>
                    <a:stretch/>
                  </pic:blipFill>
                  <pic:spPr bwMode="auto">
                    <a:xfrm>
                      <a:off x="0" y="0"/>
                      <a:ext cx="6324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B4135" w14:textId="77777777" w:rsidR="00FD75C2" w:rsidRDefault="00FD75C2" w:rsidP="006A71E9"/>
    <w:p w14:paraId="39B9B026" w14:textId="77777777" w:rsidR="00FD75C2" w:rsidRDefault="00FD75C2" w:rsidP="006A71E9"/>
    <w:p w14:paraId="5ACAACDC" w14:textId="6D48A8AA" w:rsidR="00537DF1" w:rsidRDefault="00537DF1" w:rsidP="006A71E9"/>
    <w:p w14:paraId="177B79B9" w14:textId="0F21E23D" w:rsidR="00537DF1" w:rsidRDefault="00537DF1" w:rsidP="006A71E9">
      <w:r>
        <w:rPr>
          <w:noProof/>
        </w:rPr>
        <w:drawing>
          <wp:inline distT="0" distB="0" distL="0" distR="0" wp14:anchorId="21F105B8" wp14:editId="77D409FA">
            <wp:extent cx="6353175" cy="30289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39" t="13254" r="975" b="5692"/>
                    <a:stretch/>
                  </pic:blipFill>
                  <pic:spPr bwMode="auto">
                    <a:xfrm>
                      <a:off x="0" y="0"/>
                      <a:ext cx="63531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44DDA" w14:textId="74ACCAA2" w:rsidR="0003419B" w:rsidRDefault="0003419B" w:rsidP="006A71E9"/>
    <w:p w14:paraId="23E696A0" w14:textId="602D2FA5" w:rsidR="008F4ECB" w:rsidRDefault="008F4ECB" w:rsidP="006A71E9"/>
    <w:p w14:paraId="4089BDA2" w14:textId="7F3CD0E1" w:rsidR="008F4ECB" w:rsidRDefault="008F4ECB" w:rsidP="006A71E9"/>
    <w:p w14:paraId="5B26508E" w14:textId="67ED4B7F" w:rsidR="008F4ECB" w:rsidRDefault="008F4ECB" w:rsidP="006A71E9"/>
    <w:p w14:paraId="15764744" w14:textId="7598C667" w:rsidR="008F4ECB" w:rsidRDefault="008F4ECB" w:rsidP="006A71E9"/>
    <w:p w14:paraId="0100614C" w14:textId="06A1481A" w:rsidR="008F4ECB" w:rsidRDefault="008F4ECB" w:rsidP="006A71E9"/>
    <w:p w14:paraId="7457B65B" w14:textId="63FBAD23" w:rsidR="008F4ECB" w:rsidRDefault="008F4ECB" w:rsidP="006A71E9"/>
    <w:p w14:paraId="492DFDD8" w14:textId="0470110D" w:rsidR="008F4ECB" w:rsidRDefault="008F4ECB" w:rsidP="006A71E9"/>
    <w:p w14:paraId="5A4AE16F" w14:textId="05B744A2" w:rsidR="008F4ECB" w:rsidRDefault="008F4ECB" w:rsidP="006A71E9"/>
    <w:p w14:paraId="45F1F241" w14:textId="409898D9" w:rsidR="008F4ECB" w:rsidRDefault="008F4ECB" w:rsidP="006A71E9"/>
    <w:p w14:paraId="392CA655" w14:textId="77777777" w:rsidR="008A477D" w:rsidRDefault="008A477D" w:rsidP="006A71E9"/>
    <w:p w14:paraId="5E0EA453" w14:textId="54F375AC" w:rsidR="0003419B" w:rsidRPr="0091689D" w:rsidRDefault="0003419B" w:rsidP="0003419B">
      <w:pPr>
        <w:pStyle w:val="Ttulo2"/>
      </w:pPr>
      <w:r>
        <w:lastRenderedPageBreak/>
        <w:t>Metas de Interface</w:t>
      </w:r>
      <w:bookmarkStart w:id="0" w:name="_GoBack"/>
      <w:bookmarkEnd w:id="0"/>
    </w:p>
    <w:p w14:paraId="60DB4A61" w14:textId="77777777" w:rsidR="005B6480" w:rsidRDefault="005B6480" w:rsidP="005B6480">
      <w:pPr>
        <w:jc w:val="both"/>
        <w:rPr>
          <w:b/>
        </w:rPr>
      </w:pPr>
    </w:p>
    <w:p w14:paraId="0F689703" w14:textId="67E3A0F3" w:rsidR="005B6480" w:rsidRPr="005B6480" w:rsidRDefault="005B6480" w:rsidP="005B6480">
      <w:r w:rsidRPr="005B6480">
        <w:t>Analise o site</w:t>
      </w:r>
      <w:r>
        <w:t xml:space="preserve"> com base nas metas abaixo.</w:t>
      </w:r>
    </w:p>
    <w:p w14:paraId="733EB8E0" w14:textId="77777777" w:rsidR="005B6480" w:rsidRDefault="005B6480" w:rsidP="00FE35EC">
      <w:pPr>
        <w:jc w:val="both"/>
        <w:rPr>
          <w:b/>
        </w:rPr>
      </w:pPr>
    </w:p>
    <w:p w14:paraId="4A08E916" w14:textId="52E79E77" w:rsidR="008153BF" w:rsidRDefault="00AE54EA" w:rsidP="00FE35EC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25E5AE40" wp14:editId="5605C3CB">
            <wp:extent cx="4376624" cy="2198240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95" cy="2207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4500B" w14:textId="5453CAD6" w:rsidR="009C77B1" w:rsidRDefault="009C77B1" w:rsidP="00FE35EC">
      <w:pPr>
        <w:jc w:val="both"/>
        <w:rPr>
          <w:b/>
        </w:rPr>
      </w:pPr>
    </w:p>
    <w:p w14:paraId="2D9944BE" w14:textId="77A2D215" w:rsidR="005B6480" w:rsidRDefault="005B6480" w:rsidP="00B42DBA">
      <w:r>
        <w:t xml:space="preserve">Escolha 3 </w:t>
      </w:r>
      <w:r w:rsidR="00A0480A">
        <w:t>itens (</w:t>
      </w:r>
      <w:r>
        <w:t xml:space="preserve">metas </w:t>
      </w:r>
      <w:r w:rsidR="00A0480A">
        <w:t xml:space="preserve">boas) + 3 itens (metas ruins), descreva abaixo e justifique o </w:t>
      </w:r>
      <w:r w:rsidR="00014130">
        <w:t>porquê</w:t>
      </w:r>
      <w:r w:rsidR="00A0480A">
        <w:t xml:space="preserve"> </w:t>
      </w:r>
      <w:r w:rsidR="00014130">
        <w:t xml:space="preserve">a meta é </w:t>
      </w:r>
      <w:r w:rsidR="00112B1E">
        <w:t>desejável ou i</w:t>
      </w:r>
      <w:r w:rsidR="000D76B3">
        <w:t>n</w:t>
      </w:r>
      <w:r w:rsidR="00112B1E">
        <w:t>desejável</w:t>
      </w:r>
      <w:r w:rsidR="00014130">
        <w:t xml:space="preserve">, ou seja, </w:t>
      </w:r>
      <w:r w:rsidR="00B42DBA">
        <w:t>a experiência do grupo.</w:t>
      </w:r>
    </w:p>
    <w:p w14:paraId="4F964EA4" w14:textId="77777777" w:rsidR="005B6480" w:rsidRDefault="005B6480" w:rsidP="00FE35EC">
      <w:pPr>
        <w:jc w:val="both"/>
        <w:rPr>
          <w:b/>
        </w:rPr>
      </w:pPr>
    </w:p>
    <w:p w14:paraId="504D7509" w14:textId="507F74F0" w:rsidR="0003419B" w:rsidRDefault="009C1675" w:rsidP="0003419B">
      <w:pPr>
        <w:jc w:val="both"/>
        <w:rPr>
          <w:bCs/>
        </w:rPr>
      </w:pPr>
      <w:r>
        <w:rPr>
          <w:bCs/>
        </w:rPr>
        <w:t>Meta</w:t>
      </w:r>
      <w:r w:rsidR="0003419B">
        <w:rPr>
          <w:bCs/>
        </w:rPr>
        <w:t xml:space="preserve"> 1</w:t>
      </w:r>
      <w:r>
        <w:rPr>
          <w:bCs/>
        </w:rPr>
        <w:t xml:space="preserve"> -</w:t>
      </w:r>
      <w:r w:rsidR="00014130">
        <w:rPr>
          <w:bCs/>
        </w:rPr>
        <w:t xml:space="preserve"> </w:t>
      </w:r>
      <w:r w:rsidR="00112B1E">
        <w:rPr>
          <w:bCs/>
        </w:rPr>
        <w:t>Desejável</w:t>
      </w:r>
      <w:r w:rsidR="0003419B">
        <w:rPr>
          <w:bCs/>
        </w:rPr>
        <w:t xml:space="preserve">: </w:t>
      </w:r>
    </w:p>
    <w:p w14:paraId="468FB0AA" w14:textId="69581B9A" w:rsidR="0003419B" w:rsidRDefault="00014130" w:rsidP="0003419B">
      <w:pPr>
        <w:jc w:val="both"/>
        <w:rPr>
          <w:bCs/>
        </w:rPr>
      </w:pPr>
      <w:r>
        <w:rPr>
          <w:bCs/>
        </w:rPr>
        <w:t xml:space="preserve">Meta 1 - </w:t>
      </w:r>
      <w:r w:rsidR="0003419B">
        <w:rPr>
          <w:bCs/>
        </w:rPr>
        <w:t>Justificativa:</w:t>
      </w:r>
    </w:p>
    <w:p w14:paraId="11793943" w14:textId="76C7F898" w:rsidR="0003419B" w:rsidRDefault="0003419B" w:rsidP="0003419B">
      <w:pPr>
        <w:jc w:val="both"/>
        <w:rPr>
          <w:bCs/>
        </w:rPr>
      </w:pPr>
    </w:p>
    <w:p w14:paraId="327B32AC" w14:textId="15D0EC3E" w:rsidR="00014130" w:rsidRDefault="00014130" w:rsidP="00014130">
      <w:pPr>
        <w:jc w:val="both"/>
        <w:rPr>
          <w:bCs/>
        </w:rPr>
      </w:pPr>
      <w:r>
        <w:rPr>
          <w:bCs/>
        </w:rPr>
        <w:t xml:space="preserve">Meta 2 - </w:t>
      </w:r>
      <w:r w:rsidR="006E23DB">
        <w:rPr>
          <w:bCs/>
        </w:rPr>
        <w:t>Desejável</w:t>
      </w:r>
      <w:r>
        <w:rPr>
          <w:bCs/>
        </w:rPr>
        <w:t xml:space="preserve">: </w:t>
      </w:r>
    </w:p>
    <w:p w14:paraId="3B53B6D8" w14:textId="2D5019C0" w:rsidR="00014130" w:rsidRDefault="00014130" w:rsidP="00014130">
      <w:pPr>
        <w:jc w:val="both"/>
        <w:rPr>
          <w:bCs/>
        </w:rPr>
      </w:pPr>
      <w:r>
        <w:rPr>
          <w:bCs/>
        </w:rPr>
        <w:t>Meta 2 - Justificativa:</w:t>
      </w:r>
    </w:p>
    <w:p w14:paraId="0112FBAB" w14:textId="745BE28C" w:rsidR="0003419B" w:rsidRDefault="0003419B" w:rsidP="00FE35EC">
      <w:pPr>
        <w:jc w:val="both"/>
        <w:rPr>
          <w:b/>
        </w:rPr>
      </w:pPr>
    </w:p>
    <w:p w14:paraId="4DC2655C" w14:textId="20B3F2F5" w:rsidR="00014130" w:rsidRDefault="00014130" w:rsidP="00014130">
      <w:pPr>
        <w:jc w:val="both"/>
        <w:rPr>
          <w:bCs/>
        </w:rPr>
      </w:pPr>
      <w:r>
        <w:rPr>
          <w:bCs/>
        </w:rPr>
        <w:t xml:space="preserve">Meta 3 - </w:t>
      </w:r>
      <w:r w:rsidR="006E23DB">
        <w:rPr>
          <w:bCs/>
        </w:rPr>
        <w:t>Desejável</w:t>
      </w:r>
      <w:r>
        <w:rPr>
          <w:bCs/>
        </w:rPr>
        <w:t xml:space="preserve">: </w:t>
      </w:r>
    </w:p>
    <w:p w14:paraId="35B75E61" w14:textId="2BC1E196" w:rsidR="00014130" w:rsidRDefault="00014130" w:rsidP="00014130">
      <w:pPr>
        <w:jc w:val="both"/>
        <w:rPr>
          <w:bCs/>
        </w:rPr>
      </w:pPr>
      <w:r>
        <w:rPr>
          <w:bCs/>
        </w:rPr>
        <w:t>Meta 3 - Justificativa:</w:t>
      </w:r>
    </w:p>
    <w:p w14:paraId="040EFB11" w14:textId="56AC6E8D" w:rsidR="00014130" w:rsidRDefault="00014130" w:rsidP="00FE35EC">
      <w:pPr>
        <w:jc w:val="both"/>
        <w:rPr>
          <w:b/>
        </w:rPr>
      </w:pPr>
    </w:p>
    <w:p w14:paraId="710D8448" w14:textId="5F1AD968" w:rsidR="00014130" w:rsidRDefault="00014130" w:rsidP="00014130">
      <w:pPr>
        <w:jc w:val="both"/>
        <w:rPr>
          <w:bCs/>
        </w:rPr>
      </w:pPr>
      <w:r>
        <w:rPr>
          <w:bCs/>
        </w:rPr>
        <w:t xml:space="preserve">Meta 4 - </w:t>
      </w:r>
      <w:r w:rsidR="006C2751">
        <w:rPr>
          <w:bCs/>
        </w:rPr>
        <w:t>Indesejável</w:t>
      </w:r>
      <w:r>
        <w:rPr>
          <w:bCs/>
        </w:rPr>
        <w:t xml:space="preserve">: </w:t>
      </w:r>
    </w:p>
    <w:p w14:paraId="2E98A136" w14:textId="046C5F24" w:rsidR="00014130" w:rsidRDefault="00014130" w:rsidP="00014130">
      <w:pPr>
        <w:jc w:val="both"/>
        <w:rPr>
          <w:bCs/>
        </w:rPr>
      </w:pPr>
      <w:r>
        <w:rPr>
          <w:bCs/>
        </w:rPr>
        <w:t>Meta 4 - Justificativa:</w:t>
      </w:r>
    </w:p>
    <w:p w14:paraId="301A03B8" w14:textId="26E8CF2F" w:rsidR="00014130" w:rsidRDefault="00014130" w:rsidP="00FE35EC">
      <w:pPr>
        <w:jc w:val="both"/>
        <w:rPr>
          <w:b/>
        </w:rPr>
      </w:pPr>
    </w:p>
    <w:p w14:paraId="40F0FF6F" w14:textId="12BF8AE7" w:rsidR="00014130" w:rsidRDefault="00014130" w:rsidP="00014130">
      <w:pPr>
        <w:jc w:val="both"/>
        <w:rPr>
          <w:bCs/>
        </w:rPr>
      </w:pPr>
      <w:r>
        <w:rPr>
          <w:bCs/>
        </w:rPr>
        <w:t xml:space="preserve">Meta 5 - </w:t>
      </w:r>
      <w:r w:rsidR="006C2751">
        <w:rPr>
          <w:bCs/>
        </w:rPr>
        <w:t>Indesejável</w:t>
      </w:r>
      <w:r>
        <w:rPr>
          <w:bCs/>
        </w:rPr>
        <w:t xml:space="preserve">: </w:t>
      </w:r>
    </w:p>
    <w:p w14:paraId="78842022" w14:textId="4CDB2A21" w:rsidR="00014130" w:rsidRDefault="00014130" w:rsidP="00014130">
      <w:pPr>
        <w:jc w:val="both"/>
        <w:rPr>
          <w:bCs/>
        </w:rPr>
      </w:pPr>
      <w:r>
        <w:rPr>
          <w:bCs/>
        </w:rPr>
        <w:t>Meta 5 - Justificativa:</w:t>
      </w:r>
    </w:p>
    <w:p w14:paraId="4C61045B" w14:textId="7FD1BE3F" w:rsidR="00014130" w:rsidRDefault="00014130" w:rsidP="00FE35EC">
      <w:pPr>
        <w:jc w:val="both"/>
        <w:rPr>
          <w:b/>
        </w:rPr>
      </w:pPr>
    </w:p>
    <w:p w14:paraId="3B9B9A01" w14:textId="1B7A7A21" w:rsidR="00014130" w:rsidRDefault="00014130" w:rsidP="00014130">
      <w:pPr>
        <w:jc w:val="both"/>
        <w:rPr>
          <w:bCs/>
        </w:rPr>
      </w:pPr>
      <w:r>
        <w:rPr>
          <w:bCs/>
        </w:rPr>
        <w:t xml:space="preserve">Meta 5 - </w:t>
      </w:r>
      <w:r w:rsidR="006C2751">
        <w:rPr>
          <w:bCs/>
        </w:rPr>
        <w:t>Indesejável</w:t>
      </w:r>
      <w:r>
        <w:rPr>
          <w:bCs/>
        </w:rPr>
        <w:t xml:space="preserve">: </w:t>
      </w:r>
    </w:p>
    <w:p w14:paraId="5B6FDF8B" w14:textId="5B2F7F94" w:rsidR="00014130" w:rsidRDefault="00014130" w:rsidP="00014130">
      <w:pPr>
        <w:jc w:val="both"/>
        <w:rPr>
          <w:bCs/>
        </w:rPr>
      </w:pPr>
      <w:r>
        <w:rPr>
          <w:bCs/>
        </w:rPr>
        <w:t>Meta 5 - Justificativa:</w:t>
      </w:r>
    </w:p>
    <w:p w14:paraId="2C7C6781" w14:textId="6193DA50" w:rsidR="00014130" w:rsidRDefault="00014130" w:rsidP="00FE35EC">
      <w:pPr>
        <w:jc w:val="both"/>
        <w:rPr>
          <w:b/>
        </w:rPr>
      </w:pPr>
    </w:p>
    <w:p w14:paraId="072375B8" w14:textId="41557CAC" w:rsidR="00B42DBA" w:rsidRDefault="00B42DBA" w:rsidP="00B42DBA">
      <w:pPr>
        <w:pStyle w:val="Ttulo2"/>
      </w:pPr>
      <w:r>
        <w:t>Plano de Ação</w:t>
      </w:r>
    </w:p>
    <w:p w14:paraId="079CB2C5" w14:textId="06A64C11" w:rsidR="00B42DBA" w:rsidRDefault="00B42DBA" w:rsidP="00B42DBA"/>
    <w:p w14:paraId="34C0E8FD" w14:textId="72A50A92" w:rsidR="00C13C93" w:rsidRDefault="00C13C93" w:rsidP="00B42DBA">
      <w:r>
        <w:t>Agora, olhe para os itens ruins</w:t>
      </w:r>
      <w:r w:rsidR="0096104D">
        <w:t xml:space="preserve">, com base nos </w:t>
      </w:r>
      <w:r w:rsidR="00B77267">
        <w:t>princípios abaixo, proponha soluções para melhorar a experiência do usuário.</w:t>
      </w:r>
      <w:r w:rsidR="00291C28">
        <w:t xml:space="preserve"> </w:t>
      </w:r>
    </w:p>
    <w:p w14:paraId="6A4ABC60" w14:textId="77777777" w:rsidR="00C13C93" w:rsidRDefault="00C13C93" w:rsidP="00B42DBA"/>
    <w:p w14:paraId="37A5B3A4" w14:textId="3EAEAFFF" w:rsidR="00B42DBA" w:rsidRPr="00B42DBA" w:rsidRDefault="00C55BB5" w:rsidP="00B42DBA">
      <w:r>
        <w:rPr>
          <w:noProof/>
        </w:rPr>
        <w:lastRenderedPageBreak/>
        <w:drawing>
          <wp:inline distT="0" distB="0" distL="0" distR="0" wp14:anchorId="73C0C803" wp14:editId="5C5BC950">
            <wp:extent cx="3993982" cy="2256678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057" cy="2274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49956E" w14:textId="77777777" w:rsidR="006C2751" w:rsidRDefault="006C2751" w:rsidP="006C2751">
      <w:pPr>
        <w:jc w:val="both"/>
        <w:rPr>
          <w:bCs/>
        </w:rPr>
      </w:pPr>
      <w:r>
        <w:rPr>
          <w:bCs/>
        </w:rPr>
        <w:t xml:space="preserve">Meta 4 - Indesejável: </w:t>
      </w:r>
    </w:p>
    <w:p w14:paraId="23F68E8E" w14:textId="14B2C21A" w:rsidR="006C2751" w:rsidRDefault="006C2751" w:rsidP="006C2751">
      <w:pPr>
        <w:jc w:val="both"/>
        <w:rPr>
          <w:bCs/>
        </w:rPr>
      </w:pPr>
      <w:r>
        <w:rPr>
          <w:bCs/>
        </w:rPr>
        <w:t>Meta 4 – Solução Proposta:</w:t>
      </w:r>
    </w:p>
    <w:p w14:paraId="44C79F26" w14:textId="77777777" w:rsidR="006C2751" w:rsidRDefault="006C2751" w:rsidP="006C2751">
      <w:pPr>
        <w:jc w:val="both"/>
        <w:rPr>
          <w:b/>
        </w:rPr>
      </w:pPr>
    </w:p>
    <w:p w14:paraId="39314C2C" w14:textId="77777777" w:rsidR="006C2751" w:rsidRDefault="006C2751" w:rsidP="006C2751">
      <w:pPr>
        <w:jc w:val="both"/>
        <w:rPr>
          <w:bCs/>
        </w:rPr>
      </w:pPr>
      <w:r>
        <w:rPr>
          <w:bCs/>
        </w:rPr>
        <w:t xml:space="preserve">Meta 5 - Indesejável: </w:t>
      </w:r>
    </w:p>
    <w:p w14:paraId="334405E2" w14:textId="0A4E1938" w:rsidR="006C2751" w:rsidRDefault="006C2751" w:rsidP="006C2751">
      <w:pPr>
        <w:jc w:val="both"/>
        <w:rPr>
          <w:bCs/>
        </w:rPr>
      </w:pPr>
      <w:r>
        <w:rPr>
          <w:bCs/>
        </w:rPr>
        <w:t>Meta 5 – Solução Proposta:</w:t>
      </w:r>
    </w:p>
    <w:p w14:paraId="53A27708" w14:textId="77777777" w:rsidR="006C2751" w:rsidRDefault="006C2751" w:rsidP="006C2751">
      <w:pPr>
        <w:jc w:val="both"/>
        <w:rPr>
          <w:b/>
        </w:rPr>
      </w:pPr>
    </w:p>
    <w:p w14:paraId="1ABD5622" w14:textId="77777777" w:rsidR="006C2751" w:rsidRDefault="006C2751" w:rsidP="006C2751">
      <w:pPr>
        <w:jc w:val="both"/>
        <w:rPr>
          <w:bCs/>
        </w:rPr>
      </w:pPr>
      <w:r>
        <w:rPr>
          <w:bCs/>
        </w:rPr>
        <w:t xml:space="preserve">Meta 5 - Indesejável: </w:t>
      </w:r>
    </w:p>
    <w:p w14:paraId="6C9E233A" w14:textId="668D9D23" w:rsidR="006C2751" w:rsidRDefault="006C2751" w:rsidP="006C2751">
      <w:pPr>
        <w:jc w:val="both"/>
        <w:rPr>
          <w:bCs/>
        </w:rPr>
      </w:pPr>
      <w:r>
        <w:rPr>
          <w:bCs/>
        </w:rPr>
        <w:t>Meta 5 – Solução Proposta:</w:t>
      </w:r>
    </w:p>
    <w:p w14:paraId="099EB414" w14:textId="77777777" w:rsidR="00FB68F1" w:rsidRDefault="00FB68F1" w:rsidP="006C2751">
      <w:pPr>
        <w:jc w:val="both"/>
        <w:rPr>
          <w:b/>
        </w:rPr>
      </w:pPr>
    </w:p>
    <w:sectPr w:rsidR="00FB68F1" w:rsidSect="00E45BD2">
      <w:headerReference w:type="default" r:id="rId18"/>
      <w:footerReference w:type="default" r:id="rId19"/>
      <w:headerReference w:type="first" r:id="rId20"/>
      <w:pgSz w:w="11907" w:h="16839" w:code="9"/>
      <w:pgMar w:top="720" w:right="720" w:bottom="720" w:left="720" w:header="57" w:footer="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BFC440" w14:textId="77777777" w:rsidR="006B1388" w:rsidRDefault="006B1388">
      <w:pPr>
        <w:spacing w:before="0" w:after="0"/>
      </w:pPr>
      <w:r>
        <w:separator/>
      </w:r>
    </w:p>
  </w:endnote>
  <w:endnote w:type="continuationSeparator" w:id="0">
    <w:p w14:paraId="323CA0CC" w14:textId="77777777" w:rsidR="006B1388" w:rsidRDefault="006B138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69933" w14:textId="77777777" w:rsidR="00A14568" w:rsidRDefault="0009217F">
    <w:pPr>
      <w:pStyle w:val="rodap"/>
    </w:pPr>
    <w:r>
      <w:t>Página</w:t>
    </w:r>
    <w:r>
      <w:fldChar w:fldCharType="begin"/>
    </w:r>
    <w:r>
      <w:instrText>page</w:instrText>
    </w:r>
    <w:r>
      <w:fldChar w:fldCharType="separate"/>
    </w:r>
    <w:r w:rsidR="003D6203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E199C" w14:textId="77777777" w:rsidR="006B1388" w:rsidRDefault="006B1388">
      <w:pPr>
        <w:spacing w:before="0" w:after="0"/>
      </w:pPr>
      <w:r>
        <w:separator/>
      </w:r>
    </w:p>
  </w:footnote>
  <w:footnote w:type="continuationSeparator" w:id="0">
    <w:p w14:paraId="7BB318FF" w14:textId="77777777" w:rsidR="006B1388" w:rsidRDefault="006B138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0B260" w14:textId="4EDEE58F" w:rsidR="000F34E3" w:rsidRPr="00A20406" w:rsidRDefault="007E554E" w:rsidP="000F34E3">
    <w:pPr>
      <w:pStyle w:val="Ttulo"/>
      <w:rPr>
        <w:b/>
        <w:color w:val="auto"/>
      </w:rPr>
    </w:pPr>
    <w:r w:rsidRPr="00444FED">
      <w:rPr>
        <w:b/>
        <w:noProof/>
        <w:color w:val="auto"/>
      </w:rPr>
      <w:t xml:space="preserve"> </w:t>
    </w:r>
    <w:r w:rsidR="000F34E3">
      <w:rPr>
        <w:b/>
        <w:noProof/>
        <w:color w:val="auto"/>
      </w:rPr>
      <w:drawing>
        <wp:anchor distT="0" distB="0" distL="114300" distR="114300" simplePos="0" relativeHeight="251663360" behindDoc="0" locked="0" layoutInCell="1" allowOverlap="1" wp14:anchorId="56E72448" wp14:editId="7C67C0AF">
          <wp:simplePos x="0" y="0"/>
          <wp:positionH relativeFrom="column">
            <wp:posOffset>5314950</wp:posOffset>
          </wp:positionH>
          <wp:positionV relativeFrom="paragraph">
            <wp:posOffset>268605</wp:posOffset>
          </wp:positionV>
          <wp:extent cx="1250950" cy="448310"/>
          <wp:effectExtent l="0" t="0" r="6350" b="889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950" cy="448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B6480">
      <w:rPr>
        <w:b/>
        <w:noProof/>
        <w:color w:val="auto"/>
      </w:rPr>
      <w:t>exercício 1 – metas de interface</w:t>
    </w:r>
  </w:p>
  <w:p w14:paraId="5AA7E597" w14:textId="77777777" w:rsidR="00C5462B" w:rsidRPr="00444FED" w:rsidRDefault="005F7C81" w:rsidP="00BB4D7B">
    <w:pPr>
      <w:rPr>
        <w:rFonts w:asciiTheme="majorHAnsi" w:eastAsiaTheme="majorEastAsia" w:hAnsiTheme="majorHAnsi" w:cstheme="majorBidi"/>
        <w:b/>
        <w:caps/>
        <w:color w:val="auto"/>
        <w:kern w:val="28"/>
        <w:sz w:val="18"/>
        <w:szCs w:val="18"/>
      </w:rPr>
    </w:pPr>
    <w:r>
      <w:rPr>
        <w:rFonts w:asciiTheme="majorHAnsi" w:eastAsiaTheme="majorEastAsia" w:hAnsiTheme="majorHAnsi" w:cstheme="majorBidi"/>
        <w:b/>
        <w:caps/>
        <w:color w:val="auto"/>
        <w:kern w:val="28"/>
        <w:sz w:val="18"/>
        <w:szCs w:val="18"/>
      </w:rPr>
      <w:t>engenharia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346C4F" w14:textId="076D3030" w:rsidR="00A14568" w:rsidRPr="00A20406" w:rsidRDefault="000C2C31" w:rsidP="005F6074">
    <w:pPr>
      <w:pStyle w:val="Ttulo"/>
      <w:rPr>
        <w:b/>
        <w:color w:val="auto"/>
      </w:rPr>
    </w:pPr>
    <w:r>
      <w:rPr>
        <w:b/>
        <w:noProof/>
        <w:color w:val="auto"/>
      </w:rPr>
      <w:drawing>
        <wp:anchor distT="0" distB="0" distL="114300" distR="114300" simplePos="0" relativeHeight="251661312" behindDoc="0" locked="0" layoutInCell="1" allowOverlap="1" wp14:anchorId="72C4A01F" wp14:editId="7C3FB1AE">
          <wp:simplePos x="0" y="0"/>
          <wp:positionH relativeFrom="column">
            <wp:posOffset>5314950</wp:posOffset>
          </wp:positionH>
          <wp:positionV relativeFrom="paragraph">
            <wp:posOffset>268605</wp:posOffset>
          </wp:positionV>
          <wp:extent cx="1250950" cy="448310"/>
          <wp:effectExtent l="0" t="0" r="6350" b="889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950" cy="448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31307">
      <w:rPr>
        <w:b/>
        <w:noProof/>
        <w:color w:val="auto"/>
      </w:rPr>
      <w:t>exercício</w:t>
    </w:r>
    <w:r w:rsidR="00E60481">
      <w:rPr>
        <w:b/>
        <w:noProof/>
        <w:color w:val="auto"/>
      </w:rPr>
      <w:t xml:space="preserve"> 1 – metas de interface</w:t>
    </w:r>
  </w:p>
  <w:p w14:paraId="7E2BD89B" w14:textId="797E064D" w:rsidR="00BB4D7B" w:rsidRPr="00A20406" w:rsidRDefault="005F7C81" w:rsidP="00BB4D7B">
    <w:pPr>
      <w:rPr>
        <w:rFonts w:asciiTheme="majorHAnsi" w:eastAsiaTheme="majorEastAsia" w:hAnsiTheme="majorHAnsi" w:cstheme="majorBidi"/>
        <w:b/>
        <w:caps/>
        <w:color w:val="auto"/>
        <w:kern w:val="28"/>
        <w:sz w:val="18"/>
        <w:szCs w:val="18"/>
      </w:rPr>
    </w:pPr>
    <w:r>
      <w:rPr>
        <w:rFonts w:asciiTheme="majorHAnsi" w:eastAsiaTheme="majorEastAsia" w:hAnsiTheme="majorHAnsi" w:cstheme="majorBidi"/>
        <w:b/>
        <w:caps/>
        <w:color w:val="auto"/>
        <w:kern w:val="28"/>
        <w:sz w:val="18"/>
        <w:szCs w:val="18"/>
      </w:rPr>
      <w:t>engenharia de software</w:t>
    </w:r>
    <w:r w:rsidR="003D6203">
      <w:rPr>
        <w:rFonts w:asciiTheme="majorHAnsi" w:eastAsiaTheme="majorEastAsia" w:hAnsiTheme="majorHAnsi" w:cstheme="majorBidi"/>
        <w:b/>
        <w:caps/>
        <w:color w:val="auto"/>
        <w:kern w:val="28"/>
        <w:sz w:val="18"/>
        <w:szCs w:val="18"/>
      </w:rPr>
      <w:t xml:space="preserve"> –</w:t>
    </w:r>
    <w:r w:rsidR="008E1802">
      <w:rPr>
        <w:rFonts w:asciiTheme="majorHAnsi" w:eastAsiaTheme="majorEastAsia" w:hAnsiTheme="majorHAnsi" w:cstheme="majorBidi"/>
        <w:b/>
        <w:caps/>
        <w:color w:val="auto"/>
        <w:kern w:val="28"/>
        <w:sz w:val="18"/>
        <w:szCs w:val="18"/>
      </w:rPr>
      <w:t xml:space="preserve">   </w:t>
    </w:r>
    <w:r w:rsidR="000903A6">
      <w:rPr>
        <w:rFonts w:asciiTheme="majorHAnsi" w:eastAsiaTheme="majorEastAsia" w:hAnsiTheme="majorHAnsi" w:cstheme="majorBidi"/>
        <w:b/>
        <w:caps/>
        <w:color w:val="auto"/>
        <w:kern w:val="28"/>
        <w:sz w:val="18"/>
        <w:szCs w:val="18"/>
      </w:rPr>
      <w:t>/</w:t>
    </w:r>
    <w:r w:rsidR="008E1802">
      <w:rPr>
        <w:rFonts w:asciiTheme="majorHAnsi" w:eastAsiaTheme="majorEastAsia" w:hAnsiTheme="majorHAnsi" w:cstheme="majorBidi"/>
        <w:b/>
        <w:caps/>
        <w:color w:val="auto"/>
        <w:kern w:val="28"/>
        <w:sz w:val="18"/>
        <w:szCs w:val="18"/>
      </w:rPr>
      <w:t xml:space="preserve">   </w:t>
    </w:r>
    <w:r w:rsidR="000903A6">
      <w:rPr>
        <w:rFonts w:asciiTheme="majorHAnsi" w:eastAsiaTheme="majorEastAsia" w:hAnsiTheme="majorHAnsi" w:cstheme="majorBidi"/>
        <w:b/>
        <w:caps/>
        <w:color w:val="auto"/>
        <w:kern w:val="28"/>
        <w:sz w:val="18"/>
        <w:szCs w:val="18"/>
      </w:rPr>
      <w:t>/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50591"/>
    <w:multiLevelType w:val="hybridMultilevel"/>
    <w:tmpl w:val="80B04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E29A3"/>
    <w:multiLevelType w:val="hybridMultilevel"/>
    <w:tmpl w:val="002CFC8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C3BB0"/>
    <w:multiLevelType w:val="hybridMultilevel"/>
    <w:tmpl w:val="EF66C5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1550A"/>
    <w:multiLevelType w:val="hybridMultilevel"/>
    <w:tmpl w:val="68562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40098"/>
    <w:multiLevelType w:val="hybridMultilevel"/>
    <w:tmpl w:val="04C2F49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70C7F"/>
    <w:multiLevelType w:val="hybridMultilevel"/>
    <w:tmpl w:val="A99C495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23D93"/>
    <w:multiLevelType w:val="hybridMultilevel"/>
    <w:tmpl w:val="FD6002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E40EE"/>
    <w:multiLevelType w:val="hybridMultilevel"/>
    <w:tmpl w:val="3AF64D7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206822"/>
    <w:multiLevelType w:val="hybridMultilevel"/>
    <w:tmpl w:val="27706AF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242CB0"/>
    <w:multiLevelType w:val="hybridMultilevel"/>
    <w:tmpl w:val="2CC2722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74140"/>
    <w:multiLevelType w:val="hybridMultilevel"/>
    <w:tmpl w:val="D73809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2742E7"/>
    <w:multiLevelType w:val="hybridMultilevel"/>
    <w:tmpl w:val="49941A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07B86"/>
    <w:multiLevelType w:val="hybridMultilevel"/>
    <w:tmpl w:val="735E4F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B8027E"/>
    <w:multiLevelType w:val="hybridMultilevel"/>
    <w:tmpl w:val="F5E03C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36341D"/>
    <w:multiLevelType w:val="hybridMultilevel"/>
    <w:tmpl w:val="375625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9F4827"/>
    <w:multiLevelType w:val="hybridMultilevel"/>
    <w:tmpl w:val="A27AB39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E4DC2"/>
    <w:multiLevelType w:val="hybridMultilevel"/>
    <w:tmpl w:val="1A0CA0B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C37A4C"/>
    <w:multiLevelType w:val="hybridMultilevel"/>
    <w:tmpl w:val="EF66C5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5142EB"/>
    <w:multiLevelType w:val="hybridMultilevel"/>
    <w:tmpl w:val="EF66C5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B83688"/>
    <w:multiLevelType w:val="hybridMultilevel"/>
    <w:tmpl w:val="1A0CA0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536721"/>
    <w:multiLevelType w:val="hybridMultilevel"/>
    <w:tmpl w:val="E91216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14"/>
  </w:num>
  <w:num w:numId="4">
    <w:abstractNumId w:val="6"/>
  </w:num>
  <w:num w:numId="5">
    <w:abstractNumId w:val="2"/>
  </w:num>
  <w:num w:numId="6">
    <w:abstractNumId w:val="19"/>
  </w:num>
  <w:num w:numId="7">
    <w:abstractNumId w:val="17"/>
  </w:num>
  <w:num w:numId="8">
    <w:abstractNumId w:val="18"/>
  </w:num>
  <w:num w:numId="9">
    <w:abstractNumId w:val="3"/>
  </w:num>
  <w:num w:numId="10">
    <w:abstractNumId w:val="15"/>
  </w:num>
  <w:num w:numId="11">
    <w:abstractNumId w:val="1"/>
  </w:num>
  <w:num w:numId="12">
    <w:abstractNumId w:val="7"/>
  </w:num>
  <w:num w:numId="13">
    <w:abstractNumId w:val="9"/>
  </w:num>
  <w:num w:numId="14">
    <w:abstractNumId w:val="4"/>
  </w:num>
  <w:num w:numId="15">
    <w:abstractNumId w:val="13"/>
  </w:num>
  <w:num w:numId="16">
    <w:abstractNumId w:val="20"/>
  </w:num>
  <w:num w:numId="17">
    <w:abstractNumId w:val="11"/>
  </w:num>
  <w:num w:numId="18">
    <w:abstractNumId w:val="5"/>
  </w:num>
  <w:num w:numId="19">
    <w:abstractNumId w:val="8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2C0"/>
    <w:rsid w:val="00003330"/>
    <w:rsid w:val="00003A1B"/>
    <w:rsid w:val="00011C34"/>
    <w:rsid w:val="00014130"/>
    <w:rsid w:val="00021F68"/>
    <w:rsid w:val="00033910"/>
    <w:rsid w:val="0003419B"/>
    <w:rsid w:val="00034DF0"/>
    <w:rsid w:val="00044102"/>
    <w:rsid w:val="000609EB"/>
    <w:rsid w:val="00067EA7"/>
    <w:rsid w:val="0007067F"/>
    <w:rsid w:val="0008791C"/>
    <w:rsid w:val="000903A6"/>
    <w:rsid w:val="0009217F"/>
    <w:rsid w:val="000C2C31"/>
    <w:rsid w:val="000D35EB"/>
    <w:rsid w:val="000D4088"/>
    <w:rsid w:val="000D76B3"/>
    <w:rsid w:val="000F34E3"/>
    <w:rsid w:val="00112B1E"/>
    <w:rsid w:val="0011319A"/>
    <w:rsid w:val="00137ABE"/>
    <w:rsid w:val="00190E20"/>
    <w:rsid w:val="001A0124"/>
    <w:rsid w:val="001C378C"/>
    <w:rsid w:val="001D4FAD"/>
    <w:rsid w:val="001E4D7D"/>
    <w:rsid w:val="001E6493"/>
    <w:rsid w:val="002001E9"/>
    <w:rsid w:val="002035D3"/>
    <w:rsid w:val="002114B7"/>
    <w:rsid w:val="00212166"/>
    <w:rsid w:val="0021455A"/>
    <w:rsid w:val="00216B6C"/>
    <w:rsid w:val="002317B3"/>
    <w:rsid w:val="00243E59"/>
    <w:rsid w:val="00281F07"/>
    <w:rsid w:val="00291C28"/>
    <w:rsid w:val="002959D9"/>
    <w:rsid w:val="00300C51"/>
    <w:rsid w:val="00325E95"/>
    <w:rsid w:val="00346783"/>
    <w:rsid w:val="003866BF"/>
    <w:rsid w:val="00393DDF"/>
    <w:rsid w:val="003A763B"/>
    <w:rsid w:val="003B2385"/>
    <w:rsid w:val="003D6203"/>
    <w:rsid w:val="003D6895"/>
    <w:rsid w:val="003E0754"/>
    <w:rsid w:val="003E4949"/>
    <w:rsid w:val="003E5D6A"/>
    <w:rsid w:val="003F6504"/>
    <w:rsid w:val="00410A40"/>
    <w:rsid w:val="00437441"/>
    <w:rsid w:val="00444FED"/>
    <w:rsid w:val="00464862"/>
    <w:rsid w:val="00466E75"/>
    <w:rsid w:val="0047445C"/>
    <w:rsid w:val="00493B3D"/>
    <w:rsid w:val="00537988"/>
    <w:rsid w:val="00537DF1"/>
    <w:rsid w:val="00546D4C"/>
    <w:rsid w:val="00552EEB"/>
    <w:rsid w:val="00587475"/>
    <w:rsid w:val="005903EE"/>
    <w:rsid w:val="005A47A4"/>
    <w:rsid w:val="005B6480"/>
    <w:rsid w:val="005D0C77"/>
    <w:rsid w:val="005D34E4"/>
    <w:rsid w:val="005F6074"/>
    <w:rsid w:val="005F7C81"/>
    <w:rsid w:val="00606554"/>
    <w:rsid w:val="006124E3"/>
    <w:rsid w:val="00620573"/>
    <w:rsid w:val="00634BEA"/>
    <w:rsid w:val="00660D72"/>
    <w:rsid w:val="00674186"/>
    <w:rsid w:val="006945D8"/>
    <w:rsid w:val="006A0D35"/>
    <w:rsid w:val="006A1663"/>
    <w:rsid w:val="006A71E9"/>
    <w:rsid w:val="006B1388"/>
    <w:rsid w:val="006B2875"/>
    <w:rsid w:val="006C0EE2"/>
    <w:rsid w:val="006C149D"/>
    <w:rsid w:val="006C1B53"/>
    <w:rsid w:val="006C2751"/>
    <w:rsid w:val="006C4569"/>
    <w:rsid w:val="006E1A0C"/>
    <w:rsid w:val="006E23DB"/>
    <w:rsid w:val="006E4D24"/>
    <w:rsid w:val="00732A18"/>
    <w:rsid w:val="00736CE2"/>
    <w:rsid w:val="007424D6"/>
    <w:rsid w:val="00765FC5"/>
    <w:rsid w:val="007D3D65"/>
    <w:rsid w:val="007D55F9"/>
    <w:rsid w:val="007E2EAB"/>
    <w:rsid w:val="007E554E"/>
    <w:rsid w:val="007F669A"/>
    <w:rsid w:val="00802AFC"/>
    <w:rsid w:val="008153BF"/>
    <w:rsid w:val="0082761C"/>
    <w:rsid w:val="00851F30"/>
    <w:rsid w:val="00866B8B"/>
    <w:rsid w:val="008A477D"/>
    <w:rsid w:val="008B0E7B"/>
    <w:rsid w:val="008E1802"/>
    <w:rsid w:val="008E3FEA"/>
    <w:rsid w:val="008E7B61"/>
    <w:rsid w:val="008F2427"/>
    <w:rsid w:val="008F4ECB"/>
    <w:rsid w:val="008F55A0"/>
    <w:rsid w:val="00902D3D"/>
    <w:rsid w:val="00912309"/>
    <w:rsid w:val="0091689D"/>
    <w:rsid w:val="0092645E"/>
    <w:rsid w:val="009271B0"/>
    <w:rsid w:val="009417C9"/>
    <w:rsid w:val="0096104D"/>
    <w:rsid w:val="009836E1"/>
    <w:rsid w:val="009A3D5C"/>
    <w:rsid w:val="009C1675"/>
    <w:rsid w:val="009C483A"/>
    <w:rsid w:val="009C5CFB"/>
    <w:rsid w:val="009C77B1"/>
    <w:rsid w:val="009D01E4"/>
    <w:rsid w:val="009D5CD2"/>
    <w:rsid w:val="009E49F0"/>
    <w:rsid w:val="009F7AB5"/>
    <w:rsid w:val="00A0480A"/>
    <w:rsid w:val="00A06D27"/>
    <w:rsid w:val="00A11447"/>
    <w:rsid w:val="00A14568"/>
    <w:rsid w:val="00A20406"/>
    <w:rsid w:val="00A2044F"/>
    <w:rsid w:val="00A2656C"/>
    <w:rsid w:val="00A3092E"/>
    <w:rsid w:val="00A602C0"/>
    <w:rsid w:val="00A61713"/>
    <w:rsid w:val="00A91A17"/>
    <w:rsid w:val="00AC2E16"/>
    <w:rsid w:val="00AD6883"/>
    <w:rsid w:val="00AE21A4"/>
    <w:rsid w:val="00AE54EA"/>
    <w:rsid w:val="00AF5ED9"/>
    <w:rsid w:val="00B025BC"/>
    <w:rsid w:val="00B077C6"/>
    <w:rsid w:val="00B2398D"/>
    <w:rsid w:val="00B305F5"/>
    <w:rsid w:val="00B40D7C"/>
    <w:rsid w:val="00B42DBA"/>
    <w:rsid w:val="00B77267"/>
    <w:rsid w:val="00BB4D7B"/>
    <w:rsid w:val="00BC638A"/>
    <w:rsid w:val="00BD2614"/>
    <w:rsid w:val="00BF369C"/>
    <w:rsid w:val="00C13C93"/>
    <w:rsid w:val="00C27CE3"/>
    <w:rsid w:val="00C303AE"/>
    <w:rsid w:val="00C34EEB"/>
    <w:rsid w:val="00C3510D"/>
    <w:rsid w:val="00C37AC0"/>
    <w:rsid w:val="00C5268A"/>
    <w:rsid w:val="00C5462B"/>
    <w:rsid w:val="00C55BB5"/>
    <w:rsid w:val="00C617A9"/>
    <w:rsid w:val="00C6600A"/>
    <w:rsid w:val="00C84453"/>
    <w:rsid w:val="00C84C4E"/>
    <w:rsid w:val="00C87654"/>
    <w:rsid w:val="00CA6BDA"/>
    <w:rsid w:val="00CB6E32"/>
    <w:rsid w:val="00CD65DB"/>
    <w:rsid w:val="00CE5A22"/>
    <w:rsid w:val="00D21917"/>
    <w:rsid w:val="00D43DF9"/>
    <w:rsid w:val="00D4579A"/>
    <w:rsid w:val="00D67254"/>
    <w:rsid w:val="00D9178D"/>
    <w:rsid w:val="00DB4478"/>
    <w:rsid w:val="00DB557F"/>
    <w:rsid w:val="00DE56BE"/>
    <w:rsid w:val="00DF18F3"/>
    <w:rsid w:val="00E31307"/>
    <w:rsid w:val="00E43433"/>
    <w:rsid w:val="00E43485"/>
    <w:rsid w:val="00E45BD2"/>
    <w:rsid w:val="00E52632"/>
    <w:rsid w:val="00E558C1"/>
    <w:rsid w:val="00E60481"/>
    <w:rsid w:val="00E6281B"/>
    <w:rsid w:val="00E65482"/>
    <w:rsid w:val="00EB786B"/>
    <w:rsid w:val="00EC717F"/>
    <w:rsid w:val="00ED237F"/>
    <w:rsid w:val="00ED6A81"/>
    <w:rsid w:val="00EF03ED"/>
    <w:rsid w:val="00EF0B73"/>
    <w:rsid w:val="00EF7A86"/>
    <w:rsid w:val="00F06889"/>
    <w:rsid w:val="00F073C8"/>
    <w:rsid w:val="00F07BB7"/>
    <w:rsid w:val="00F13450"/>
    <w:rsid w:val="00F21A5B"/>
    <w:rsid w:val="00F31549"/>
    <w:rsid w:val="00F3590F"/>
    <w:rsid w:val="00F42490"/>
    <w:rsid w:val="00F51932"/>
    <w:rsid w:val="00F6112C"/>
    <w:rsid w:val="00F95395"/>
    <w:rsid w:val="00FA2F89"/>
    <w:rsid w:val="00FA7F86"/>
    <w:rsid w:val="00FB68F1"/>
    <w:rsid w:val="00FC4064"/>
    <w:rsid w:val="00FC64A9"/>
    <w:rsid w:val="00FD0BAF"/>
    <w:rsid w:val="00FD6349"/>
    <w:rsid w:val="00FD6ABB"/>
    <w:rsid w:val="00FD75C2"/>
    <w:rsid w:val="00FE03C2"/>
    <w:rsid w:val="00FE35EC"/>
    <w:rsid w:val="00FF2F12"/>
    <w:rsid w:val="00FF45E4"/>
    <w:rsid w:val="00FF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A6F263"/>
  <w15:chartTrackingRefBased/>
  <w15:docId w15:val="{AD64D623-B373-4006-AF76-9213C6F7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pt-BR" w:eastAsia="pt-B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AC0"/>
    <w:rPr>
      <w:rFonts w:ascii="Verdana" w:hAnsi="Verdana"/>
      <w:kern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CE5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7718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0688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577188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0">
    <w:name w:val="título 1"/>
    <w:basedOn w:val="Normal"/>
    <w:next w:val="Normal"/>
    <w:link w:val="Caracdottulo1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paragraph" w:customStyle="1" w:styleId="cabealho">
    <w:name w:val="cabeçalho"/>
    <w:basedOn w:val="Normal"/>
    <w:link w:val="Caracdocabealho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aracdocabealho">
    <w:name w:val="Carac do cabeçalho"/>
    <w:basedOn w:val="Fontepargpadro"/>
    <w:link w:val="cabealho"/>
    <w:uiPriority w:val="99"/>
    <w:rPr>
      <w:kern w:val="20"/>
    </w:rPr>
  </w:style>
  <w:style w:type="paragraph" w:customStyle="1" w:styleId="rodap">
    <w:name w:val="rodapé"/>
    <w:basedOn w:val="Normal"/>
    <w:link w:val="Caracdorodap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aracdorodap">
    <w:name w:val="Carac do rodapé"/>
    <w:basedOn w:val="Fontepargpadro"/>
    <w:link w:val="rodap"/>
    <w:uiPriority w:val="99"/>
    <w:rPr>
      <w:kern w:val="20"/>
    </w:rPr>
  </w:style>
  <w:style w:type="paragraph" w:customStyle="1" w:styleId="Semespaamento">
    <w:name w:val="Sem espaçamento"/>
    <w:link w:val="Semcaracdeespaamento"/>
    <w:uiPriority w:val="1"/>
    <w:qFormat/>
    <w:pPr>
      <w:spacing w:before="0" w:after="0"/>
    </w:pPr>
  </w:style>
  <w:style w:type="character" w:styleId="Forte">
    <w:name w:val="Strong"/>
    <w:basedOn w:val="Fontepargpadro"/>
    <w:uiPriority w:val="1"/>
    <w:unhideWhenUsed/>
    <w:qFormat/>
    <w:rPr>
      <w:b/>
      <w:bCs/>
    </w:rPr>
  </w:style>
  <w:style w:type="character" w:customStyle="1" w:styleId="Semcaracdeespaamento">
    <w:name w:val="Sem carac de espaçamento"/>
    <w:basedOn w:val="Fontepargpadro"/>
    <w:link w:val="Semespaamento"/>
    <w:uiPriority w:val="1"/>
  </w:style>
  <w:style w:type="table" w:customStyle="1" w:styleId="Gradedatabela">
    <w:name w:val="Grade da tabela"/>
    <w:basedOn w:val="Tabelanormal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har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Textodoespaoreservado">
    <w:name w:val="Texto do espaço reservado"/>
    <w:basedOn w:val="Fontepargpadro"/>
    <w:uiPriority w:val="99"/>
    <w:semiHidden/>
    <w:rPr>
      <w:color w:val="808080"/>
    </w:rPr>
  </w:style>
  <w:style w:type="paragraph" w:styleId="Encerramento">
    <w:name w:val="Closing"/>
    <w:basedOn w:val="Normal"/>
    <w:link w:val="EncerramentoChar"/>
    <w:uiPriority w:val="99"/>
    <w:unhideWhenUsed/>
    <w:pPr>
      <w:spacing w:before="600" w:after="80"/>
    </w:pPr>
  </w:style>
  <w:style w:type="character" w:customStyle="1" w:styleId="EncerramentoChar">
    <w:name w:val="Encerramento Char"/>
    <w:basedOn w:val="Fontepargpadro"/>
    <w:link w:val="Encerramento"/>
    <w:uiPriority w:val="99"/>
    <w:rPr>
      <w:kern w:val="20"/>
    </w:rPr>
  </w:style>
  <w:style w:type="table" w:customStyle="1" w:styleId="Tabeladorelatriodestatus">
    <w:name w:val="Tabela do relatório de status"/>
    <w:basedOn w:val="Tabelanormal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Caracdottulo1">
    <w:name w:val="Carac do título 1"/>
    <w:basedOn w:val="Fontepargpadro"/>
    <w:link w:val="ttulo10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paragraph" w:styleId="Cabealho0">
    <w:name w:val="header"/>
    <w:basedOn w:val="Normal"/>
    <w:link w:val="CabealhoChar"/>
    <w:uiPriority w:val="99"/>
    <w:unhideWhenUsed/>
    <w:rsid w:val="00493B3D"/>
    <w:pPr>
      <w:tabs>
        <w:tab w:val="center" w:pos="4252"/>
        <w:tab w:val="right" w:pos="8504"/>
      </w:tabs>
      <w:spacing w:before="0" w:after="0"/>
    </w:pPr>
  </w:style>
  <w:style w:type="character" w:customStyle="1" w:styleId="CabealhoChar">
    <w:name w:val="Cabeçalho Char"/>
    <w:basedOn w:val="Fontepargpadro"/>
    <w:link w:val="Cabealho0"/>
    <w:uiPriority w:val="99"/>
    <w:rsid w:val="00493B3D"/>
    <w:rPr>
      <w:kern w:val="20"/>
    </w:rPr>
  </w:style>
  <w:style w:type="paragraph" w:styleId="Rodap0">
    <w:name w:val="footer"/>
    <w:basedOn w:val="Normal"/>
    <w:link w:val="RodapChar"/>
    <w:uiPriority w:val="99"/>
    <w:unhideWhenUsed/>
    <w:rsid w:val="00493B3D"/>
    <w:pPr>
      <w:tabs>
        <w:tab w:val="center" w:pos="4252"/>
        <w:tab w:val="right" w:pos="8504"/>
      </w:tabs>
      <w:spacing w:before="0" w:after="0"/>
    </w:pPr>
  </w:style>
  <w:style w:type="character" w:customStyle="1" w:styleId="RodapChar">
    <w:name w:val="Rodapé Char"/>
    <w:basedOn w:val="Fontepargpadro"/>
    <w:link w:val="Rodap0"/>
    <w:uiPriority w:val="99"/>
    <w:rsid w:val="00493B3D"/>
    <w:rPr>
      <w:kern w:val="20"/>
    </w:rPr>
  </w:style>
  <w:style w:type="table" w:styleId="TabeladeGrade4-nfase1">
    <w:name w:val="Grid Table 4 Accent 1"/>
    <w:basedOn w:val="Tabelanormal"/>
    <w:uiPriority w:val="49"/>
    <w:rsid w:val="00300C51"/>
    <w:pPr>
      <w:spacing w:after="0"/>
    </w:pPr>
    <w:tblPr>
      <w:tblStyleRowBandSize w:val="1"/>
      <w:tblStyleColBandSize w:val="1"/>
      <w:tblBorders>
        <w:top w:val="single" w:sz="4" w:space="0" w:color="B1C0CD" w:themeColor="accent1" w:themeTint="99"/>
        <w:left w:val="single" w:sz="4" w:space="0" w:color="B1C0CD" w:themeColor="accent1" w:themeTint="99"/>
        <w:bottom w:val="single" w:sz="4" w:space="0" w:color="B1C0CD" w:themeColor="accent1" w:themeTint="99"/>
        <w:right w:val="single" w:sz="4" w:space="0" w:color="B1C0CD" w:themeColor="accent1" w:themeTint="99"/>
        <w:insideH w:val="single" w:sz="4" w:space="0" w:color="B1C0CD" w:themeColor="accent1" w:themeTint="99"/>
        <w:insideV w:val="single" w:sz="4" w:space="0" w:color="B1C0C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97AD" w:themeColor="accent1"/>
          <w:left w:val="single" w:sz="4" w:space="0" w:color="7E97AD" w:themeColor="accent1"/>
          <w:bottom w:val="single" w:sz="4" w:space="0" w:color="7E97AD" w:themeColor="accent1"/>
          <w:right w:val="single" w:sz="4" w:space="0" w:color="7E97AD" w:themeColor="accent1"/>
          <w:insideH w:val="nil"/>
          <w:insideV w:val="nil"/>
        </w:tcBorders>
        <w:shd w:val="clear" w:color="auto" w:fill="7E97AD" w:themeFill="accent1"/>
      </w:tcPr>
    </w:tblStylePr>
    <w:tblStylePr w:type="lastRow">
      <w:rPr>
        <w:b/>
        <w:bCs/>
      </w:rPr>
      <w:tblPr/>
      <w:tcPr>
        <w:tcBorders>
          <w:top w:val="double" w:sz="4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AEE" w:themeFill="accent1" w:themeFillTint="33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paragraph" w:styleId="PargrafodaLista">
    <w:name w:val="List Paragraph"/>
    <w:basedOn w:val="Normal"/>
    <w:uiPriority w:val="34"/>
    <w:qFormat/>
    <w:rsid w:val="006945D8"/>
    <w:pPr>
      <w:ind w:left="720"/>
      <w:contextualSpacing/>
    </w:pPr>
  </w:style>
  <w:style w:type="table" w:styleId="TabeladeGrade4">
    <w:name w:val="Grid Table 4"/>
    <w:basedOn w:val="Tabelanormal"/>
    <w:uiPriority w:val="49"/>
    <w:rsid w:val="00A2040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CE5A22"/>
    <w:rPr>
      <w:rFonts w:asciiTheme="majorHAnsi" w:eastAsiaTheme="majorEastAsia" w:hAnsiTheme="majorHAnsi" w:cstheme="majorBidi"/>
      <w:color w:val="577188" w:themeColor="accent1" w:themeShade="BF"/>
      <w:kern w:val="20"/>
      <w:sz w:val="32"/>
      <w:szCs w:val="32"/>
    </w:rPr>
  </w:style>
  <w:style w:type="table" w:styleId="TabeladeGrade1Clara-nfase1">
    <w:name w:val="Grid Table 1 Light Accent 1"/>
    <w:basedOn w:val="Tabelanormal"/>
    <w:uiPriority w:val="46"/>
    <w:rsid w:val="001E4D7D"/>
    <w:pPr>
      <w:spacing w:after="0"/>
    </w:pPr>
    <w:tblPr>
      <w:tblStyleRowBandSize w:val="1"/>
      <w:tblStyleColBandSize w:val="1"/>
      <w:tblBorders>
        <w:top w:val="single" w:sz="4" w:space="0" w:color="CBD5DE" w:themeColor="accent1" w:themeTint="66"/>
        <w:left w:val="single" w:sz="4" w:space="0" w:color="CBD5DE" w:themeColor="accent1" w:themeTint="66"/>
        <w:bottom w:val="single" w:sz="4" w:space="0" w:color="CBD5DE" w:themeColor="accent1" w:themeTint="66"/>
        <w:right w:val="single" w:sz="4" w:space="0" w:color="CBD5DE" w:themeColor="accent1" w:themeTint="66"/>
        <w:insideH w:val="single" w:sz="4" w:space="0" w:color="CBD5DE" w:themeColor="accent1" w:themeTint="66"/>
        <w:insideV w:val="single" w:sz="4" w:space="0" w:color="CBD5D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1C0C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C0C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9"/>
    <w:rsid w:val="00F06889"/>
    <w:rPr>
      <w:rFonts w:asciiTheme="majorHAnsi" w:eastAsiaTheme="majorEastAsia" w:hAnsiTheme="majorHAnsi" w:cstheme="majorBidi"/>
      <w:color w:val="577188" w:themeColor="accent1" w:themeShade="BF"/>
      <w:kern w:val="20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537DF1"/>
    <w:rPr>
      <w:color w:val="646464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7D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5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00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3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9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67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75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83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56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090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yperlink" Target="https://www.softplan.com.br/stip/" TargetMode="Externa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dbra\AppData\Roaming\Microsoft\Templates\Relat&#243;rio%20de%20progresso%20do%20projeto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32905C37EA9847A7207C4BBCCCD8F4" ma:contentTypeVersion="11" ma:contentTypeDescription="Create a new document." ma:contentTypeScope="" ma:versionID="0738f0700ef1fb1439815d841b8b006f">
  <xsd:schema xmlns:xsd="http://www.w3.org/2001/XMLSchema" xmlns:xs="http://www.w3.org/2001/XMLSchema" xmlns:p="http://schemas.microsoft.com/office/2006/metadata/properties" xmlns:ns3="4327b14a-fe89-488e-9f6d-9658cacf372b" xmlns:ns4="bbcd8c33-6940-4d4c-a587-bbc736ca1e4d" targetNamespace="http://schemas.microsoft.com/office/2006/metadata/properties" ma:root="true" ma:fieldsID="748933121dfdb2622efd0fef102d6c4f" ns3:_="" ns4:_="">
    <xsd:import namespace="4327b14a-fe89-488e-9f6d-9658cacf372b"/>
    <xsd:import namespace="bbcd8c33-6940-4d4c-a587-bbc736ca1e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27b14a-fe89-488e-9f6d-9658cacf372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cd8c33-6940-4d4c-a587-bbc736ca1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6A9FEA-12BB-4FB3-BF38-442AD6E52B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27b14a-fe89-488e-9f6d-9658cacf372b"/>
    <ds:schemaRef ds:uri="bbcd8c33-6940-4d4c-a587-bbc736ca1e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EE34A663-B9F0-4382-BA65-83707A73BA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6E1EEDA-9E79-4C4B-9B41-4FD23CE133E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0ECA90E-06D0-4405-80DC-656462FD1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progresso do projeto.dotx</Template>
  <TotalTime>93</TotalTime>
  <Pages>4</Pages>
  <Words>275</Words>
  <Characters>1489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Fernando Brandão</dc:creator>
  <cp:keywords/>
  <cp:lastModifiedBy>Raissa</cp:lastModifiedBy>
  <cp:revision>87</cp:revision>
  <dcterms:created xsi:type="dcterms:W3CDTF">2019-09-16T13:57:00Z</dcterms:created>
  <dcterms:modified xsi:type="dcterms:W3CDTF">2020-02-12T17:22:00Z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  <property fmtid="{D5CDD505-2E9C-101B-9397-08002B2CF9AE}" pid="3" name="ContentTypeId">
    <vt:lpwstr>0x0101001132905C37EA9847A7207C4BBCCCD8F4</vt:lpwstr>
  </property>
</Properties>
</file>